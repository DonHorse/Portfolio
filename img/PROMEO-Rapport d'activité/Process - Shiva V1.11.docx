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97"/>
      </w:tblGrid>
      <w:tr w:rsidR="00F643AA" w:rsidRPr="00C850AE" w14:paraId="449331B9" w14:textId="77777777" w:rsidTr="0044422E">
        <w:trPr>
          <w:trHeight w:val="1498"/>
        </w:trPr>
        <w:sdt>
          <w:sdtPr>
            <w:rPr>
              <w:lang w:val="en-GB" w:eastAsia="ja-JP"/>
            </w:rPr>
            <w:alias w:val="Title for the document"/>
            <w:tag w:val="cntTitle/2Col/deleteblank"/>
            <w:id w:val="-684433543"/>
            <w:placeholder>
              <w:docPart w:val="DFDFEDDEC0C14313B8FB417486D3802F"/>
            </w:placeholder>
          </w:sdtPr>
          <w:sdtEndPr/>
          <w:sdtContent>
            <w:tc>
              <w:tcPr>
                <w:tcW w:w="7797" w:type="dxa"/>
                <w:vAlign w:val="bottom"/>
              </w:tcPr>
              <w:p w14:paraId="4F483F25" w14:textId="77777777" w:rsidR="000C4699" w:rsidRDefault="000C4699" w:rsidP="007300FC">
                <w:pPr>
                  <w:pStyle w:val="Titre"/>
                  <w:rPr>
                    <w:lang w:val="en-GB" w:eastAsia="ja-JP"/>
                  </w:rPr>
                </w:pPr>
              </w:p>
              <w:p w14:paraId="21AB52C6" w14:textId="77777777" w:rsidR="00F643AA" w:rsidRPr="00C850AE" w:rsidRDefault="000C4699" w:rsidP="007300FC">
                <w:pPr>
                  <w:pStyle w:val="Titre"/>
                  <w:rPr>
                    <w:lang w:val="en-GB" w:eastAsia="ja-JP"/>
                  </w:rPr>
                </w:pPr>
                <w:r>
                  <w:rPr>
                    <w:noProof/>
                  </w:rPr>
                  <w:drawing>
                    <wp:anchor distT="0" distB="0" distL="114300" distR="114300" simplePos="0" relativeHeight="251673600" behindDoc="0" locked="0" layoutInCell="1" allowOverlap="1" wp14:anchorId="3457B47E" wp14:editId="23B40EFB">
                      <wp:simplePos x="0" y="0"/>
                      <wp:positionH relativeFrom="column">
                        <wp:posOffset>3555365</wp:posOffset>
                      </wp:positionH>
                      <wp:positionV relativeFrom="paragraph">
                        <wp:posOffset>-131445</wp:posOffset>
                      </wp:positionV>
                      <wp:extent cx="1328420" cy="1344295"/>
                      <wp:effectExtent l="0" t="0" r="5080" b="8255"/>
                      <wp:wrapNone/>
                      <wp:docPr id="19" name="Image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328420" cy="13442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 w:rsidR="00324A1D">
                  <w:rPr>
                    <w:lang w:val="en-GB" w:eastAsia="ja-JP"/>
                  </w:rPr>
                  <w:t>Shiva</w:t>
                </w:r>
              </w:p>
            </w:tc>
          </w:sdtContent>
        </w:sdt>
      </w:tr>
      <w:tr w:rsidR="00F643AA" w:rsidRPr="00C850AE" w14:paraId="1011C166" w14:textId="77777777" w:rsidTr="0044422E">
        <w:trPr>
          <w:trHeight w:val="555"/>
        </w:trPr>
        <w:sdt>
          <w:sdtPr>
            <w:rPr>
              <w:lang w:val="en-GB"/>
            </w:rPr>
            <w:alias w:val="Subtitle"/>
            <w:tag w:val="cntSubtitle/2Col/deleteblank"/>
            <w:id w:val="88046935"/>
            <w:placeholder>
              <w:docPart w:val="EFAAAAE2A5A54AEB9737C6E0705FC7BC"/>
            </w:placeholder>
          </w:sdtPr>
          <w:sdtEndPr/>
          <w:sdtContent>
            <w:tc>
              <w:tcPr>
                <w:tcW w:w="7797" w:type="dxa"/>
              </w:tcPr>
              <w:p w14:paraId="5DE75E19" w14:textId="77777777" w:rsidR="00F643AA" w:rsidRPr="00C850AE" w:rsidRDefault="00324A1D" w:rsidP="0044422E">
                <w:pPr>
                  <w:pStyle w:val="Sous-titre"/>
                  <w:rPr>
                    <w:lang w:val="en-GB"/>
                  </w:rPr>
                </w:pPr>
                <w:r>
                  <w:rPr>
                    <w:lang w:val="en-GB"/>
                  </w:rPr>
                  <w:t>Tools and Process</w:t>
                </w:r>
              </w:p>
            </w:tc>
          </w:sdtContent>
        </w:sdt>
      </w:tr>
    </w:tbl>
    <w:p w14:paraId="14351124" w14:textId="77777777" w:rsidR="00DE47B0" w:rsidRPr="00C850AE" w:rsidRDefault="00DE47B0" w:rsidP="009211EC">
      <w:pPr>
        <w:spacing w:after="800"/>
        <w:jc w:val="right"/>
        <w:rPr>
          <w:lang w:val="en-GB"/>
        </w:rPr>
      </w:pPr>
    </w:p>
    <w:tbl>
      <w:tblPr>
        <w:tblStyle w:val="Grilledutableau"/>
        <w:tblW w:w="0" w:type="auto"/>
        <w:tblBorders>
          <w:top w:val="single" w:sz="4" w:space="0" w:color="C4BC96" w:themeColor="background2" w:themeShade="BF"/>
          <w:left w:val="single" w:sz="4" w:space="0" w:color="C4BC96" w:themeColor="background2" w:themeShade="BF"/>
          <w:bottom w:val="single" w:sz="4" w:space="0" w:color="C4BC96" w:themeColor="background2" w:themeShade="BF"/>
          <w:right w:val="single" w:sz="4" w:space="0" w:color="C4BC96" w:themeColor="background2" w:themeShade="BF"/>
          <w:insideH w:val="single" w:sz="4" w:space="0" w:color="C4BC96" w:themeColor="background2" w:themeShade="BF"/>
          <w:insideV w:val="single" w:sz="4" w:space="0" w:color="C4BC96" w:themeColor="background2" w:themeShade="BF"/>
        </w:tblBorders>
        <w:tblLayout w:type="fixed"/>
        <w:tblCellMar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426"/>
        <w:gridCol w:w="1717"/>
        <w:gridCol w:w="1144"/>
        <w:gridCol w:w="1430"/>
        <w:gridCol w:w="2147"/>
      </w:tblGrid>
      <w:tr w:rsidR="0044422E" w:rsidRPr="00C850AE" w14:paraId="1454F53B" w14:textId="77777777" w:rsidTr="00C27587">
        <w:trPr>
          <w:trHeight w:val="871"/>
        </w:trPr>
        <w:tc>
          <w:tcPr>
            <w:tcW w:w="1426" w:type="dxa"/>
          </w:tcPr>
          <w:p w14:paraId="52DF5690" w14:textId="77777777" w:rsidR="0044422E" w:rsidRPr="00C850AE" w:rsidRDefault="0044422E" w:rsidP="005B6318">
            <w:pPr>
              <w:spacing w:after="320"/>
              <w:rPr>
                <w:b/>
                <w:bCs/>
                <w:lang w:val="en-GB"/>
              </w:rPr>
            </w:pPr>
            <w:r w:rsidRPr="00C850AE">
              <w:rPr>
                <w:b/>
                <w:bCs/>
                <w:lang w:val="en-GB"/>
              </w:rPr>
              <w:t>Version</w:t>
            </w:r>
          </w:p>
        </w:tc>
        <w:tc>
          <w:tcPr>
            <w:tcW w:w="1717" w:type="dxa"/>
          </w:tcPr>
          <w:p w14:paraId="5D08ACE6" w14:textId="77777777" w:rsidR="0044422E" w:rsidRPr="00C850AE" w:rsidRDefault="0044422E" w:rsidP="005B6318">
            <w:pPr>
              <w:spacing w:after="320"/>
              <w:rPr>
                <w:b/>
                <w:bCs/>
                <w:lang w:val="en-GB"/>
              </w:rPr>
            </w:pPr>
            <w:r w:rsidRPr="00C850AE">
              <w:rPr>
                <w:b/>
                <w:bCs/>
                <w:lang w:val="en-GB"/>
              </w:rPr>
              <w:t>Status</w:t>
            </w:r>
          </w:p>
        </w:tc>
        <w:tc>
          <w:tcPr>
            <w:tcW w:w="1144" w:type="dxa"/>
          </w:tcPr>
          <w:p w14:paraId="30DDE48C" w14:textId="77777777" w:rsidR="0044422E" w:rsidRPr="00C850AE" w:rsidRDefault="0044422E" w:rsidP="005B6318">
            <w:pPr>
              <w:spacing w:after="320"/>
              <w:rPr>
                <w:rFonts w:asciiTheme="majorHAnsi" w:eastAsiaTheme="majorEastAsia" w:hAnsiTheme="majorHAnsi" w:cstheme="majorBidi"/>
                <w:b/>
                <w:bCs/>
                <w:szCs w:val="28"/>
                <w:lang w:val="en-GB"/>
              </w:rPr>
            </w:pPr>
            <w:r w:rsidRPr="00C850AE">
              <w:rPr>
                <w:rFonts w:asciiTheme="majorHAnsi" w:eastAsiaTheme="majorEastAsia" w:hAnsiTheme="majorHAnsi" w:cstheme="majorBidi"/>
                <w:b/>
                <w:bCs/>
                <w:szCs w:val="28"/>
                <w:lang w:val="en-GB"/>
              </w:rPr>
              <w:t>Date</w:t>
            </w:r>
          </w:p>
        </w:tc>
        <w:tc>
          <w:tcPr>
            <w:tcW w:w="1430" w:type="dxa"/>
          </w:tcPr>
          <w:p w14:paraId="4B95A567" w14:textId="77777777" w:rsidR="0044422E" w:rsidRPr="00C850AE" w:rsidRDefault="0044422E" w:rsidP="005B6318">
            <w:pPr>
              <w:spacing w:after="240"/>
              <w:rPr>
                <w:rFonts w:asciiTheme="majorHAnsi" w:eastAsiaTheme="majorEastAsia" w:hAnsiTheme="majorHAnsi" w:cstheme="majorBidi"/>
                <w:b/>
                <w:bCs/>
                <w:szCs w:val="28"/>
                <w:lang w:val="en-GB"/>
              </w:rPr>
            </w:pPr>
            <w:r w:rsidRPr="00C850AE">
              <w:rPr>
                <w:rFonts w:asciiTheme="majorHAnsi" w:eastAsiaTheme="majorEastAsia" w:hAnsiTheme="majorHAnsi" w:cstheme="majorBidi"/>
                <w:b/>
                <w:bCs/>
                <w:szCs w:val="28"/>
                <w:lang w:val="en-GB"/>
              </w:rPr>
              <w:t>Created/</w:t>
            </w:r>
            <w:r w:rsidR="006171AF" w:rsidRPr="00C850AE">
              <w:rPr>
                <w:rFonts w:asciiTheme="majorHAnsi" w:eastAsiaTheme="majorEastAsia" w:hAnsiTheme="majorHAnsi" w:cstheme="majorBidi"/>
                <w:b/>
                <w:bCs/>
                <w:szCs w:val="28"/>
                <w:lang w:val="en-GB"/>
              </w:rPr>
              <w:br/>
            </w:r>
            <w:r w:rsidRPr="00C850AE">
              <w:rPr>
                <w:rFonts w:asciiTheme="majorHAnsi" w:eastAsiaTheme="majorEastAsia" w:hAnsiTheme="majorHAnsi" w:cstheme="majorBidi"/>
                <w:b/>
                <w:bCs/>
                <w:szCs w:val="28"/>
                <w:lang w:val="en-GB"/>
              </w:rPr>
              <w:t>Modified by</w:t>
            </w:r>
          </w:p>
        </w:tc>
        <w:tc>
          <w:tcPr>
            <w:tcW w:w="2147" w:type="dxa"/>
          </w:tcPr>
          <w:p w14:paraId="46F73264" w14:textId="77777777" w:rsidR="0044422E" w:rsidRPr="00C850AE" w:rsidRDefault="006171AF" w:rsidP="005B6318">
            <w:pPr>
              <w:spacing w:after="320"/>
              <w:rPr>
                <w:rFonts w:asciiTheme="majorHAnsi" w:eastAsiaTheme="majorEastAsia" w:hAnsiTheme="majorHAnsi" w:cstheme="majorBidi"/>
                <w:b/>
                <w:bCs/>
                <w:szCs w:val="28"/>
                <w:lang w:val="en-GB"/>
              </w:rPr>
            </w:pPr>
            <w:r w:rsidRPr="00C850AE">
              <w:rPr>
                <w:rFonts w:asciiTheme="majorHAnsi" w:eastAsiaTheme="majorEastAsia" w:hAnsiTheme="majorHAnsi" w:cstheme="majorBidi"/>
                <w:b/>
                <w:bCs/>
                <w:szCs w:val="28"/>
                <w:lang w:val="en-GB"/>
              </w:rPr>
              <w:t>Comment</w:t>
            </w:r>
          </w:p>
        </w:tc>
      </w:tr>
      <w:tr w:rsidR="0044422E" w:rsidRPr="00C850AE" w14:paraId="60C465E4" w14:textId="77777777" w:rsidTr="00C27587">
        <w:trPr>
          <w:trHeight w:val="575"/>
        </w:trPr>
        <w:tc>
          <w:tcPr>
            <w:tcW w:w="1426" w:type="dxa"/>
          </w:tcPr>
          <w:p w14:paraId="1A50962D" w14:textId="77777777" w:rsidR="0044422E" w:rsidRPr="00C850AE" w:rsidRDefault="00324A1D" w:rsidP="00F47D39">
            <w:pPr>
              <w:rPr>
                <w:lang w:val="en-GB"/>
              </w:rPr>
            </w:pPr>
            <w:r>
              <w:rPr>
                <w:lang w:val="en-GB"/>
              </w:rPr>
              <w:t>1.0</w:t>
            </w:r>
          </w:p>
        </w:tc>
        <w:tc>
          <w:tcPr>
            <w:tcW w:w="1717" w:type="dxa"/>
          </w:tcPr>
          <w:p w14:paraId="209E099A" w14:textId="4C87411B" w:rsidR="0044422E" w:rsidRPr="00C850AE" w:rsidRDefault="00C27587" w:rsidP="00F47D39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Validé</w:t>
            </w:r>
            <w:proofErr w:type="spellEnd"/>
            <w:r>
              <w:rPr>
                <w:lang w:val="en-GB"/>
              </w:rPr>
              <w:t xml:space="preserve"> / </w:t>
            </w:r>
            <w:proofErr w:type="spellStart"/>
            <w:r>
              <w:rPr>
                <w:lang w:val="en-GB"/>
              </w:rPr>
              <w:t>commenté</w:t>
            </w:r>
            <w:proofErr w:type="spellEnd"/>
          </w:p>
        </w:tc>
        <w:tc>
          <w:tcPr>
            <w:tcW w:w="1144" w:type="dxa"/>
          </w:tcPr>
          <w:p w14:paraId="69E316D5" w14:textId="77777777" w:rsidR="0044422E" w:rsidRPr="00C850AE" w:rsidRDefault="00324A1D" w:rsidP="00F47D39">
            <w:pPr>
              <w:rPr>
                <w:lang w:val="en-GB"/>
              </w:rPr>
            </w:pPr>
            <w:r>
              <w:rPr>
                <w:lang w:val="en-GB"/>
              </w:rPr>
              <w:t>09.11.2020</w:t>
            </w:r>
          </w:p>
        </w:tc>
        <w:tc>
          <w:tcPr>
            <w:tcW w:w="1430" w:type="dxa"/>
          </w:tcPr>
          <w:p w14:paraId="47EFEAEE" w14:textId="77777777" w:rsidR="0044422E" w:rsidRPr="00C850AE" w:rsidRDefault="00324A1D" w:rsidP="00F47D39">
            <w:pPr>
              <w:rPr>
                <w:lang w:val="en-GB"/>
              </w:rPr>
            </w:pPr>
            <w:r>
              <w:rPr>
                <w:lang w:val="en-GB"/>
              </w:rPr>
              <w:t>Hermel Florian</w:t>
            </w:r>
          </w:p>
        </w:tc>
        <w:tc>
          <w:tcPr>
            <w:tcW w:w="2147" w:type="dxa"/>
          </w:tcPr>
          <w:p w14:paraId="5A148879" w14:textId="77777777" w:rsidR="0044422E" w:rsidRPr="00C850AE" w:rsidRDefault="00324A1D" w:rsidP="00F47D39">
            <w:pPr>
              <w:rPr>
                <w:lang w:val="en-GB"/>
              </w:rPr>
            </w:pPr>
            <w:r>
              <w:rPr>
                <w:lang w:val="en-GB"/>
              </w:rPr>
              <w:t xml:space="preserve">1ère </w:t>
            </w:r>
            <w:proofErr w:type="spellStart"/>
            <w:r>
              <w:rPr>
                <w:lang w:val="en-GB"/>
              </w:rPr>
              <w:t>écriture</w:t>
            </w:r>
            <w:proofErr w:type="spellEnd"/>
          </w:p>
        </w:tc>
      </w:tr>
      <w:tr w:rsidR="00C27587" w:rsidRPr="00C850AE" w14:paraId="0F578B7F" w14:textId="77777777" w:rsidTr="00C27587">
        <w:trPr>
          <w:trHeight w:val="433"/>
        </w:trPr>
        <w:tc>
          <w:tcPr>
            <w:tcW w:w="1426" w:type="dxa"/>
          </w:tcPr>
          <w:p w14:paraId="6985D728" w14:textId="019C1BFC" w:rsidR="00C27587" w:rsidRPr="00C850AE" w:rsidRDefault="00C27587" w:rsidP="00C27587">
            <w:pPr>
              <w:rPr>
                <w:lang w:val="en-GB"/>
              </w:rPr>
            </w:pPr>
            <w:r>
              <w:rPr>
                <w:lang w:val="en-GB"/>
              </w:rPr>
              <w:t>1.1</w:t>
            </w:r>
          </w:p>
        </w:tc>
        <w:tc>
          <w:tcPr>
            <w:tcW w:w="1717" w:type="dxa"/>
          </w:tcPr>
          <w:p w14:paraId="4E9C18FC" w14:textId="3BED38AA" w:rsidR="00C27587" w:rsidRPr="00C850AE" w:rsidRDefault="00C27587" w:rsidP="00C27587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En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cours</w:t>
            </w:r>
            <w:proofErr w:type="spellEnd"/>
          </w:p>
        </w:tc>
        <w:tc>
          <w:tcPr>
            <w:tcW w:w="1144" w:type="dxa"/>
          </w:tcPr>
          <w:p w14:paraId="55775443" w14:textId="24B24697" w:rsidR="00C27587" w:rsidRPr="00C850AE" w:rsidRDefault="00EF7E03" w:rsidP="00C27587">
            <w:pPr>
              <w:rPr>
                <w:lang w:val="en-GB"/>
              </w:rPr>
            </w:pPr>
            <w:r>
              <w:rPr>
                <w:lang w:val="en-GB"/>
              </w:rPr>
              <w:t>21.12</w:t>
            </w:r>
            <w:r w:rsidR="00C27587">
              <w:rPr>
                <w:lang w:val="en-GB"/>
              </w:rPr>
              <w:t>.2020</w:t>
            </w:r>
          </w:p>
        </w:tc>
        <w:tc>
          <w:tcPr>
            <w:tcW w:w="1430" w:type="dxa"/>
          </w:tcPr>
          <w:p w14:paraId="5DE86A93" w14:textId="1D406926" w:rsidR="00C27587" w:rsidRPr="00C850AE" w:rsidRDefault="00C27587" w:rsidP="00C27587">
            <w:pPr>
              <w:rPr>
                <w:lang w:val="en-GB"/>
              </w:rPr>
            </w:pPr>
            <w:r>
              <w:rPr>
                <w:lang w:val="en-GB"/>
              </w:rPr>
              <w:t>Hermel Florian</w:t>
            </w:r>
          </w:p>
        </w:tc>
        <w:tc>
          <w:tcPr>
            <w:tcW w:w="2147" w:type="dxa"/>
          </w:tcPr>
          <w:p w14:paraId="5C2BEB10" w14:textId="30F4248F" w:rsidR="00C27587" w:rsidRPr="005D388D" w:rsidRDefault="00C27587" w:rsidP="00C27587">
            <w:r w:rsidRPr="005D388D">
              <w:t>Mise à jour 1.1</w:t>
            </w:r>
            <w:r w:rsidR="00EF7E03">
              <w:t>1</w:t>
            </w:r>
          </w:p>
          <w:p w14:paraId="384D7A3F" w14:textId="77466C9E" w:rsidR="00BB0926" w:rsidRPr="005D388D" w:rsidRDefault="00BB0926" w:rsidP="00C27587">
            <w:proofErr w:type="spellStart"/>
            <w:r w:rsidRPr="005D388D">
              <w:t>Complement</w:t>
            </w:r>
            <w:proofErr w:type="spellEnd"/>
            <w:r w:rsidRPr="005D388D">
              <w:t xml:space="preserve"> </w:t>
            </w:r>
            <w:r w:rsidRPr="005A4E13">
              <w:t>fonctionnalités</w:t>
            </w:r>
          </w:p>
        </w:tc>
      </w:tr>
      <w:tr w:rsidR="00C27587" w:rsidRPr="00C850AE" w14:paraId="6AB5D2E2" w14:textId="77777777" w:rsidTr="00C27587">
        <w:trPr>
          <w:trHeight w:hRule="exact" w:val="362"/>
        </w:trPr>
        <w:tc>
          <w:tcPr>
            <w:tcW w:w="1426" w:type="dxa"/>
          </w:tcPr>
          <w:p w14:paraId="3B8D75F7" w14:textId="3CF362D7" w:rsidR="00C27587" w:rsidRPr="005D388D" w:rsidRDefault="00C27587" w:rsidP="00C27587"/>
          <w:p w14:paraId="6023B156" w14:textId="54572B46" w:rsidR="00C27587" w:rsidRPr="005D388D" w:rsidRDefault="00C27587" w:rsidP="00C27587"/>
          <w:p w14:paraId="2F240003" w14:textId="77777777" w:rsidR="00C27587" w:rsidRPr="005D388D" w:rsidRDefault="00C27587" w:rsidP="00C27587"/>
          <w:p w14:paraId="2C8F3AFD" w14:textId="072F4597" w:rsidR="00C27587" w:rsidRPr="005D388D" w:rsidRDefault="00C27587" w:rsidP="00C27587"/>
        </w:tc>
        <w:tc>
          <w:tcPr>
            <w:tcW w:w="1717" w:type="dxa"/>
          </w:tcPr>
          <w:p w14:paraId="0DD6CA10" w14:textId="77777777" w:rsidR="00C27587" w:rsidRPr="005D388D" w:rsidRDefault="00C27587" w:rsidP="00C27587"/>
        </w:tc>
        <w:tc>
          <w:tcPr>
            <w:tcW w:w="1144" w:type="dxa"/>
          </w:tcPr>
          <w:p w14:paraId="04128C9A" w14:textId="77777777" w:rsidR="00C27587" w:rsidRPr="005D388D" w:rsidRDefault="00C27587" w:rsidP="00C27587"/>
        </w:tc>
        <w:tc>
          <w:tcPr>
            <w:tcW w:w="1430" w:type="dxa"/>
          </w:tcPr>
          <w:p w14:paraId="56A899AE" w14:textId="77777777" w:rsidR="00C27587" w:rsidRPr="005D388D" w:rsidRDefault="00C27587" w:rsidP="00C27587"/>
        </w:tc>
        <w:tc>
          <w:tcPr>
            <w:tcW w:w="2147" w:type="dxa"/>
          </w:tcPr>
          <w:p w14:paraId="1D1C88B9" w14:textId="77777777" w:rsidR="00C27587" w:rsidRPr="005D388D" w:rsidRDefault="00C27587" w:rsidP="00C27587"/>
        </w:tc>
      </w:tr>
      <w:tr w:rsidR="00C27587" w:rsidRPr="00C850AE" w14:paraId="3D5BF9A1" w14:textId="77777777" w:rsidTr="00C27587">
        <w:trPr>
          <w:trHeight w:val="281"/>
        </w:trPr>
        <w:tc>
          <w:tcPr>
            <w:tcW w:w="1426" w:type="dxa"/>
          </w:tcPr>
          <w:p w14:paraId="5C681259" w14:textId="77777777" w:rsidR="00C27587" w:rsidRPr="005D388D" w:rsidRDefault="00C27587" w:rsidP="00C27587"/>
        </w:tc>
        <w:tc>
          <w:tcPr>
            <w:tcW w:w="1717" w:type="dxa"/>
          </w:tcPr>
          <w:p w14:paraId="1F94CFE7" w14:textId="77777777" w:rsidR="00C27587" w:rsidRPr="005D388D" w:rsidRDefault="00C27587" w:rsidP="00C27587"/>
        </w:tc>
        <w:tc>
          <w:tcPr>
            <w:tcW w:w="1144" w:type="dxa"/>
          </w:tcPr>
          <w:p w14:paraId="2AF89627" w14:textId="77777777" w:rsidR="00C27587" w:rsidRPr="005D388D" w:rsidRDefault="00C27587" w:rsidP="00C27587"/>
        </w:tc>
        <w:tc>
          <w:tcPr>
            <w:tcW w:w="1430" w:type="dxa"/>
          </w:tcPr>
          <w:p w14:paraId="1DA529B7" w14:textId="77777777" w:rsidR="00C27587" w:rsidRPr="005D388D" w:rsidRDefault="00C27587" w:rsidP="00C27587"/>
        </w:tc>
        <w:tc>
          <w:tcPr>
            <w:tcW w:w="2147" w:type="dxa"/>
          </w:tcPr>
          <w:p w14:paraId="643E1943" w14:textId="77777777" w:rsidR="00C27587" w:rsidRPr="005D388D" w:rsidRDefault="00C27587" w:rsidP="00C27587"/>
        </w:tc>
      </w:tr>
      <w:tr w:rsidR="00C27587" w:rsidRPr="00C850AE" w14:paraId="63A64D0D" w14:textId="77777777" w:rsidTr="00C27587">
        <w:trPr>
          <w:trHeight w:val="294"/>
        </w:trPr>
        <w:tc>
          <w:tcPr>
            <w:tcW w:w="1426" w:type="dxa"/>
          </w:tcPr>
          <w:p w14:paraId="0C846A9C" w14:textId="77777777" w:rsidR="00C27587" w:rsidRPr="005D388D" w:rsidRDefault="00C27587" w:rsidP="00C27587"/>
        </w:tc>
        <w:tc>
          <w:tcPr>
            <w:tcW w:w="1717" w:type="dxa"/>
          </w:tcPr>
          <w:p w14:paraId="4EFAA356" w14:textId="77777777" w:rsidR="00C27587" w:rsidRPr="005D388D" w:rsidRDefault="00C27587" w:rsidP="00C27587"/>
        </w:tc>
        <w:tc>
          <w:tcPr>
            <w:tcW w:w="1144" w:type="dxa"/>
          </w:tcPr>
          <w:p w14:paraId="0058EAB8" w14:textId="77777777" w:rsidR="00C27587" w:rsidRPr="005D388D" w:rsidRDefault="00C27587" w:rsidP="00C27587"/>
        </w:tc>
        <w:tc>
          <w:tcPr>
            <w:tcW w:w="1430" w:type="dxa"/>
          </w:tcPr>
          <w:p w14:paraId="6E314B77" w14:textId="77777777" w:rsidR="00C27587" w:rsidRPr="005D388D" w:rsidRDefault="00C27587" w:rsidP="00C27587"/>
        </w:tc>
        <w:tc>
          <w:tcPr>
            <w:tcW w:w="2147" w:type="dxa"/>
          </w:tcPr>
          <w:p w14:paraId="7428FE07" w14:textId="77777777" w:rsidR="00C27587" w:rsidRPr="005D388D" w:rsidRDefault="00C27587" w:rsidP="00C27587"/>
        </w:tc>
      </w:tr>
      <w:tr w:rsidR="00C27587" w:rsidRPr="00C850AE" w14:paraId="005D247A" w14:textId="77777777" w:rsidTr="00C27587">
        <w:trPr>
          <w:trHeight w:val="281"/>
        </w:trPr>
        <w:tc>
          <w:tcPr>
            <w:tcW w:w="1426" w:type="dxa"/>
          </w:tcPr>
          <w:p w14:paraId="7DE6C4F5" w14:textId="77777777" w:rsidR="00C27587" w:rsidRPr="005D388D" w:rsidRDefault="00C27587" w:rsidP="00C27587"/>
        </w:tc>
        <w:tc>
          <w:tcPr>
            <w:tcW w:w="1717" w:type="dxa"/>
          </w:tcPr>
          <w:p w14:paraId="191EF806" w14:textId="77777777" w:rsidR="00C27587" w:rsidRPr="005D388D" w:rsidRDefault="00C27587" w:rsidP="00C27587"/>
        </w:tc>
        <w:tc>
          <w:tcPr>
            <w:tcW w:w="1144" w:type="dxa"/>
          </w:tcPr>
          <w:p w14:paraId="541DABF6" w14:textId="77777777" w:rsidR="00C27587" w:rsidRPr="005D388D" w:rsidRDefault="00C27587" w:rsidP="00C27587"/>
        </w:tc>
        <w:tc>
          <w:tcPr>
            <w:tcW w:w="1430" w:type="dxa"/>
          </w:tcPr>
          <w:p w14:paraId="115AD589" w14:textId="77777777" w:rsidR="00C27587" w:rsidRPr="005D388D" w:rsidRDefault="00C27587" w:rsidP="00C27587"/>
        </w:tc>
        <w:tc>
          <w:tcPr>
            <w:tcW w:w="2147" w:type="dxa"/>
          </w:tcPr>
          <w:p w14:paraId="64BEA216" w14:textId="77777777" w:rsidR="00C27587" w:rsidRPr="005D388D" w:rsidRDefault="00C27587" w:rsidP="00C27587"/>
        </w:tc>
      </w:tr>
      <w:tr w:rsidR="00C27587" w:rsidRPr="00C850AE" w14:paraId="790BCCED" w14:textId="77777777" w:rsidTr="00C27587">
        <w:trPr>
          <w:trHeight w:val="294"/>
        </w:trPr>
        <w:tc>
          <w:tcPr>
            <w:tcW w:w="1426" w:type="dxa"/>
          </w:tcPr>
          <w:p w14:paraId="104D00D0" w14:textId="77777777" w:rsidR="00C27587" w:rsidRPr="005D388D" w:rsidRDefault="00C27587" w:rsidP="00C27587"/>
        </w:tc>
        <w:tc>
          <w:tcPr>
            <w:tcW w:w="1717" w:type="dxa"/>
          </w:tcPr>
          <w:p w14:paraId="7524F0A5" w14:textId="77777777" w:rsidR="00C27587" w:rsidRPr="005D388D" w:rsidRDefault="00C27587" w:rsidP="00C27587"/>
        </w:tc>
        <w:tc>
          <w:tcPr>
            <w:tcW w:w="1144" w:type="dxa"/>
          </w:tcPr>
          <w:p w14:paraId="2530E448" w14:textId="77777777" w:rsidR="00C27587" w:rsidRPr="005D388D" w:rsidRDefault="00C27587" w:rsidP="00C27587"/>
        </w:tc>
        <w:tc>
          <w:tcPr>
            <w:tcW w:w="1430" w:type="dxa"/>
          </w:tcPr>
          <w:p w14:paraId="5FB27140" w14:textId="77777777" w:rsidR="00C27587" w:rsidRPr="005D388D" w:rsidRDefault="00C27587" w:rsidP="00C27587"/>
        </w:tc>
        <w:tc>
          <w:tcPr>
            <w:tcW w:w="2147" w:type="dxa"/>
          </w:tcPr>
          <w:p w14:paraId="5BAF8EF2" w14:textId="77777777" w:rsidR="00C27587" w:rsidRPr="005D388D" w:rsidRDefault="00C27587" w:rsidP="00C27587"/>
        </w:tc>
      </w:tr>
    </w:tbl>
    <w:p w14:paraId="54C19955" w14:textId="77777777" w:rsidR="005B6318" w:rsidRPr="005D388D" w:rsidRDefault="005B6318" w:rsidP="00D37CB7"/>
    <w:p w14:paraId="222427D3" w14:textId="77777777" w:rsidR="005B6318" w:rsidRPr="005D388D" w:rsidRDefault="005B6318">
      <w:r w:rsidRPr="005D388D">
        <w:br w:type="page"/>
      </w:r>
    </w:p>
    <w:sdt>
      <w:sdtPr>
        <w:rPr>
          <w:rFonts w:asciiTheme="minorHAnsi" w:hAnsiTheme="minorHAnsi"/>
          <w:b w:val="0"/>
          <w:lang w:val="en-GB"/>
        </w:rPr>
        <w:id w:val="-178033058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0188A3D" w14:textId="77777777" w:rsidR="005B6318" w:rsidRPr="00C850AE" w:rsidRDefault="00324A1D">
          <w:pPr>
            <w:pStyle w:val="En-ttedetabledesmatires"/>
            <w:rPr>
              <w:lang w:val="en-GB"/>
            </w:rPr>
          </w:pPr>
          <w:proofErr w:type="spellStart"/>
          <w:r>
            <w:rPr>
              <w:lang w:val="en-GB"/>
            </w:rPr>
            <w:t>Sommaire</w:t>
          </w:r>
          <w:proofErr w:type="spellEnd"/>
        </w:p>
        <w:p w14:paraId="62869279" w14:textId="1A9580A3" w:rsidR="00EF7E03" w:rsidRDefault="005B6318">
          <w:pPr>
            <w:pStyle w:val="TM1"/>
            <w:rPr>
              <w:sz w:val="22"/>
              <w:szCs w:val="22"/>
              <w:lang w:eastAsia="fr-FR"/>
            </w:rPr>
          </w:pPr>
          <w:r w:rsidRPr="00C850AE">
            <w:rPr>
              <w:lang w:val="en-GB"/>
            </w:rPr>
            <w:fldChar w:fldCharType="begin"/>
          </w:r>
          <w:r w:rsidRPr="00C850AE">
            <w:rPr>
              <w:lang w:val="en-GB"/>
            </w:rPr>
            <w:instrText xml:space="preserve"> TOC \o "1-3" \h \z \u </w:instrText>
          </w:r>
          <w:r w:rsidRPr="00C850AE">
            <w:rPr>
              <w:lang w:val="en-GB"/>
            </w:rPr>
            <w:fldChar w:fldCharType="separate"/>
          </w:r>
          <w:hyperlink w:anchor="_Toc59433462" w:history="1">
            <w:r w:rsidR="00EF7E03" w:rsidRPr="0095699C">
              <w:rPr>
                <w:rStyle w:val="Lienhypertexte"/>
                <w:lang w:val="en-GB"/>
              </w:rPr>
              <w:t>1.</w:t>
            </w:r>
            <w:r w:rsidR="00EF7E03">
              <w:rPr>
                <w:sz w:val="22"/>
                <w:szCs w:val="22"/>
                <w:lang w:eastAsia="fr-FR"/>
              </w:rPr>
              <w:tab/>
            </w:r>
            <w:r w:rsidR="00EF7E03" w:rsidRPr="0095699C">
              <w:rPr>
                <w:rStyle w:val="Lienhypertexte"/>
              </w:rPr>
              <w:t>Démarrage</w:t>
            </w:r>
            <w:r w:rsidR="00EF7E03" w:rsidRPr="0095699C">
              <w:rPr>
                <w:rStyle w:val="Lienhypertexte"/>
                <w:lang w:val="en-GB"/>
              </w:rPr>
              <w:t xml:space="preserve"> et Interface</w:t>
            </w:r>
            <w:r w:rsidR="00EF7E03">
              <w:rPr>
                <w:webHidden/>
              </w:rPr>
              <w:tab/>
            </w:r>
            <w:r w:rsidR="00EF7E03">
              <w:rPr>
                <w:webHidden/>
              </w:rPr>
              <w:fldChar w:fldCharType="begin"/>
            </w:r>
            <w:r w:rsidR="00EF7E03">
              <w:rPr>
                <w:webHidden/>
              </w:rPr>
              <w:instrText xml:space="preserve"> PAGEREF _Toc59433462 \h </w:instrText>
            </w:r>
            <w:r w:rsidR="00EF7E03">
              <w:rPr>
                <w:webHidden/>
              </w:rPr>
            </w:r>
            <w:r w:rsidR="00EF7E03">
              <w:rPr>
                <w:webHidden/>
              </w:rPr>
              <w:fldChar w:fldCharType="separate"/>
            </w:r>
            <w:r w:rsidR="00EF7E03">
              <w:rPr>
                <w:webHidden/>
              </w:rPr>
              <w:t>3</w:t>
            </w:r>
            <w:r w:rsidR="00EF7E03">
              <w:rPr>
                <w:webHidden/>
              </w:rPr>
              <w:fldChar w:fldCharType="end"/>
            </w:r>
          </w:hyperlink>
        </w:p>
        <w:p w14:paraId="5FAE11C8" w14:textId="68766A1D" w:rsidR="00EF7E03" w:rsidRDefault="003C13D0">
          <w:pPr>
            <w:pStyle w:val="TM2"/>
            <w:tabs>
              <w:tab w:val="left" w:pos="1276"/>
            </w:tabs>
            <w:rPr>
              <w:sz w:val="22"/>
              <w:szCs w:val="22"/>
              <w:lang w:eastAsia="fr-FR"/>
            </w:rPr>
          </w:pPr>
          <w:hyperlink w:anchor="_Toc59433463" w:history="1">
            <w:r w:rsidR="00EF7E03" w:rsidRPr="0095699C">
              <w:rPr>
                <w:rStyle w:val="Lienhypertexte"/>
                <w:lang w:val="en-GB"/>
              </w:rPr>
              <w:t>1.1</w:t>
            </w:r>
            <w:r w:rsidR="00EF7E03">
              <w:rPr>
                <w:sz w:val="22"/>
                <w:szCs w:val="22"/>
                <w:lang w:eastAsia="fr-FR"/>
              </w:rPr>
              <w:tab/>
            </w:r>
            <w:r w:rsidR="00EF7E03" w:rsidRPr="0095699C">
              <w:rPr>
                <w:rStyle w:val="Lienhypertexte"/>
                <w:lang w:val="en-GB"/>
              </w:rPr>
              <w:t xml:space="preserve">Installation et </w:t>
            </w:r>
            <w:r w:rsidR="00EF7E03" w:rsidRPr="0095699C">
              <w:rPr>
                <w:rStyle w:val="Lienhypertexte"/>
              </w:rPr>
              <w:t>démarrage</w:t>
            </w:r>
            <w:r w:rsidR="00EF7E03">
              <w:rPr>
                <w:webHidden/>
              </w:rPr>
              <w:tab/>
            </w:r>
            <w:r w:rsidR="00EF7E03">
              <w:rPr>
                <w:webHidden/>
              </w:rPr>
              <w:fldChar w:fldCharType="begin"/>
            </w:r>
            <w:r w:rsidR="00EF7E03">
              <w:rPr>
                <w:webHidden/>
              </w:rPr>
              <w:instrText xml:space="preserve"> PAGEREF _Toc59433463 \h </w:instrText>
            </w:r>
            <w:r w:rsidR="00EF7E03">
              <w:rPr>
                <w:webHidden/>
              </w:rPr>
            </w:r>
            <w:r w:rsidR="00EF7E03">
              <w:rPr>
                <w:webHidden/>
              </w:rPr>
              <w:fldChar w:fldCharType="separate"/>
            </w:r>
            <w:r w:rsidR="00EF7E03">
              <w:rPr>
                <w:webHidden/>
              </w:rPr>
              <w:t>3</w:t>
            </w:r>
            <w:r w:rsidR="00EF7E03">
              <w:rPr>
                <w:webHidden/>
              </w:rPr>
              <w:fldChar w:fldCharType="end"/>
            </w:r>
          </w:hyperlink>
        </w:p>
        <w:p w14:paraId="33ED2017" w14:textId="6F1346FD" w:rsidR="00EF7E03" w:rsidRDefault="003C13D0">
          <w:pPr>
            <w:pStyle w:val="TM2"/>
            <w:tabs>
              <w:tab w:val="left" w:pos="1276"/>
            </w:tabs>
            <w:rPr>
              <w:sz w:val="22"/>
              <w:szCs w:val="22"/>
              <w:lang w:eastAsia="fr-FR"/>
            </w:rPr>
          </w:pPr>
          <w:hyperlink w:anchor="_Toc59433464" w:history="1">
            <w:r w:rsidR="00EF7E03" w:rsidRPr="0095699C">
              <w:rPr>
                <w:rStyle w:val="Lienhypertexte"/>
                <w:lang w:val="en-GB"/>
              </w:rPr>
              <w:t>1.2</w:t>
            </w:r>
            <w:r w:rsidR="00EF7E03">
              <w:rPr>
                <w:sz w:val="22"/>
                <w:szCs w:val="22"/>
                <w:lang w:eastAsia="fr-FR"/>
              </w:rPr>
              <w:tab/>
            </w:r>
            <w:r w:rsidR="00EF7E03" w:rsidRPr="0095699C">
              <w:rPr>
                <w:rStyle w:val="Lienhypertexte"/>
                <w:lang w:val="en-GB"/>
              </w:rPr>
              <w:t>Interface</w:t>
            </w:r>
            <w:r w:rsidR="00EF7E03">
              <w:rPr>
                <w:webHidden/>
              </w:rPr>
              <w:tab/>
            </w:r>
            <w:r w:rsidR="00EF7E03">
              <w:rPr>
                <w:webHidden/>
              </w:rPr>
              <w:fldChar w:fldCharType="begin"/>
            </w:r>
            <w:r w:rsidR="00EF7E03">
              <w:rPr>
                <w:webHidden/>
              </w:rPr>
              <w:instrText xml:space="preserve"> PAGEREF _Toc59433464 \h </w:instrText>
            </w:r>
            <w:r w:rsidR="00EF7E03">
              <w:rPr>
                <w:webHidden/>
              </w:rPr>
            </w:r>
            <w:r w:rsidR="00EF7E03">
              <w:rPr>
                <w:webHidden/>
              </w:rPr>
              <w:fldChar w:fldCharType="separate"/>
            </w:r>
            <w:r w:rsidR="00EF7E03">
              <w:rPr>
                <w:webHidden/>
              </w:rPr>
              <w:t>5</w:t>
            </w:r>
            <w:r w:rsidR="00EF7E03">
              <w:rPr>
                <w:webHidden/>
              </w:rPr>
              <w:fldChar w:fldCharType="end"/>
            </w:r>
          </w:hyperlink>
        </w:p>
        <w:p w14:paraId="2AF4E48E" w14:textId="6A326632" w:rsidR="00EF7E03" w:rsidRDefault="003C13D0">
          <w:pPr>
            <w:pStyle w:val="TM1"/>
            <w:rPr>
              <w:sz w:val="22"/>
              <w:szCs w:val="22"/>
              <w:lang w:eastAsia="fr-FR"/>
            </w:rPr>
          </w:pPr>
          <w:hyperlink w:anchor="_Toc59433465" w:history="1">
            <w:r w:rsidR="00EF7E03" w:rsidRPr="0095699C">
              <w:rPr>
                <w:rStyle w:val="Lienhypertexte"/>
              </w:rPr>
              <w:t>2.</w:t>
            </w:r>
            <w:r w:rsidR="00EF7E03">
              <w:rPr>
                <w:sz w:val="22"/>
                <w:szCs w:val="22"/>
                <w:lang w:eastAsia="fr-FR"/>
              </w:rPr>
              <w:tab/>
            </w:r>
            <w:r w:rsidR="00EF7E03" w:rsidRPr="0095699C">
              <w:rPr>
                <w:rStyle w:val="Lienhypertexte"/>
              </w:rPr>
              <w:t>Applications</w:t>
            </w:r>
            <w:r w:rsidR="00EF7E03">
              <w:rPr>
                <w:webHidden/>
              </w:rPr>
              <w:tab/>
            </w:r>
            <w:r w:rsidR="00EF7E03">
              <w:rPr>
                <w:webHidden/>
              </w:rPr>
              <w:fldChar w:fldCharType="begin"/>
            </w:r>
            <w:r w:rsidR="00EF7E03">
              <w:rPr>
                <w:webHidden/>
              </w:rPr>
              <w:instrText xml:space="preserve"> PAGEREF _Toc59433465 \h </w:instrText>
            </w:r>
            <w:r w:rsidR="00EF7E03">
              <w:rPr>
                <w:webHidden/>
              </w:rPr>
            </w:r>
            <w:r w:rsidR="00EF7E03">
              <w:rPr>
                <w:webHidden/>
              </w:rPr>
              <w:fldChar w:fldCharType="separate"/>
            </w:r>
            <w:r w:rsidR="00EF7E03">
              <w:rPr>
                <w:webHidden/>
              </w:rPr>
              <w:t>6</w:t>
            </w:r>
            <w:r w:rsidR="00EF7E03">
              <w:rPr>
                <w:webHidden/>
              </w:rPr>
              <w:fldChar w:fldCharType="end"/>
            </w:r>
          </w:hyperlink>
        </w:p>
        <w:p w14:paraId="0FF0D908" w14:textId="00857F21" w:rsidR="00EF7E03" w:rsidRDefault="003C13D0">
          <w:pPr>
            <w:pStyle w:val="TM2"/>
            <w:tabs>
              <w:tab w:val="left" w:pos="1276"/>
            </w:tabs>
            <w:rPr>
              <w:sz w:val="22"/>
              <w:szCs w:val="22"/>
              <w:lang w:eastAsia="fr-FR"/>
            </w:rPr>
          </w:pPr>
          <w:hyperlink w:anchor="_Toc59433466" w:history="1">
            <w:r w:rsidR="00EF7E03" w:rsidRPr="0095699C">
              <w:rPr>
                <w:rStyle w:val="Lienhypertexte"/>
              </w:rPr>
              <w:t>2.1</w:t>
            </w:r>
            <w:r w:rsidR="00EF7E03">
              <w:rPr>
                <w:sz w:val="22"/>
                <w:szCs w:val="22"/>
                <w:lang w:eastAsia="fr-FR"/>
              </w:rPr>
              <w:tab/>
            </w:r>
            <w:r w:rsidR="00EF7E03" w:rsidRPr="0095699C">
              <w:rPr>
                <w:rStyle w:val="Lienhypertexte"/>
              </w:rPr>
              <w:t>Tarif de base et liste produits</w:t>
            </w:r>
            <w:r w:rsidR="00EF7E03">
              <w:rPr>
                <w:webHidden/>
              </w:rPr>
              <w:tab/>
            </w:r>
            <w:r w:rsidR="00EF7E03">
              <w:rPr>
                <w:webHidden/>
              </w:rPr>
              <w:fldChar w:fldCharType="begin"/>
            </w:r>
            <w:r w:rsidR="00EF7E03">
              <w:rPr>
                <w:webHidden/>
              </w:rPr>
              <w:instrText xml:space="preserve"> PAGEREF _Toc59433466 \h </w:instrText>
            </w:r>
            <w:r w:rsidR="00EF7E03">
              <w:rPr>
                <w:webHidden/>
              </w:rPr>
            </w:r>
            <w:r w:rsidR="00EF7E03">
              <w:rPr>
                <w:webHidden/>
              </w:rPr>
              <w:fldChar w:fldCharType="separate"/>
            </w:r>
            <w:r w:rsidR="00EF7E03">
              <w:rPr>
                <w:webHidden/>
              </w:rPr>
              <w:t>6</w:t>
            </w:r>
            <w:r w:rsidR="00EF7E03">
              <w:rPr>
                <w:webHidden/>
              </w:rPr>
              <w:fldChar w:fldCharType="end"/>
            </w:r>
          </w:hyperlink>
        </w:p>
        <w:p w14:paraId="25C2B949" w14:textId="5383B70C" w:rsidR="00EF7E03" w:rsidRDefault="003C13D0">
          <w:pPr>
            <w:pStyle w:val="TM3"/>
            <w:tabs>
              <w:tab w:val="left" w:pos="1701"/>
            </w:tabs>
            <w:rPr>
              <w:sz w:val="22"/>
              <w:szCs w:val="22"/>
              <w:lang w:eastAsia="fr-FR"/>
            </w:rPr>
          </w:pPr>
          <w:hyperlink w:anchor="_Toc59433467" w:history="1">
            <w:r w:rsidR="00EF7E03" w:rsidRPr="0095699C">
              <w:rPr>
                <w:rStyle w:val="Lienhypertexte"/>
              </w:rPr>
              <w:t>2.1.1</w:t>
            </w:r>
            <w:r w:rsidR="00EF7E03">
              <w:rPr>
                <w:sz w:val="22"/>
                <w:szCs w:val="22"/>
                <w:lang w:eastAsia="fr-FR"/>
              </w:rPr>
              <w:tab/>
            </w:r>
            <w:r w:rsidR="00EF7E03" w:rsidRPr="0095699C">
              <w:rPr>
                <w:rStyle w:val="Lienhypertexte"/>
              </w:rPr>
              <w:t>Utilité</w:t>
            </w:r>
            <w:r w:rsidR="00EF7E03">
              <w:rPr>
                <w:webHidden/>
              </w:rPr>
              <w:tab/>
            </w:r>
            <w:r w:rsidR="00EF7E03">
              <w:rPr>
                <w:webHidden/>
              </w:rPr>
              <w:fldChar w:fldCharType="begin"/>
            </w:r>
            <w:r w:rsidR="00EF7E03">
              <w:rPr>
                <w:webHidden/>
              </w:rPr>
              <w:instrText xml:space="preserve"> PAGEREF _Toc59433467 \h </w:instrText>
            </w:r>
            <w:r w:rsidR="00EF7E03">
              <w:rPr>
                <w:webHidden/>
              </w:rPr>
            </w:r>
            <w:r w:rsidR="00EF7E03">
              <w:rPr>
                <w:webHidden/>
              </w:rPr>
              <w:fldChar w:fldCharType="separate"/>
            </w:r>
            <w:r w:rsidR="00EF7E03">
              <w:rPr>
                <w:webHidden/>
              </w:rPr>
              <w:t>6</w:t>
            </w:r>
            <w:r w:rsidR="00EF7E03">
              <w:rPr>
                <w:webHidden/>
              </w:rPr>
              <w:fldChar w:fldCharType="end"/>
            </w:r>
          </w:hyperlink>
        </w:p>
        <w:p w14:paraId="3A4AF3E5" w14:textId="7DA06C72" w:rsidR="00EF7E03" w:rsidRDefault="003C13D0">
          <w:pPr>
            <w:pStyle w:val="TM3"/>
            <w:tabs>
              <w:tab w:val="left" w:pos="1701"/>
            </w:tabs>
            <w:rPr>
              <w:sz w:val="22"/>
              <w:szCs w:val="22"/>
              <w:lang w:eastAsia="fr-FR"/>
            </w:rPr>
          </w:pPr>
          <w:hyperlink w:anchor="_Toc59433468" w:history="1">
            <w:r w:rsidR="00EF7E03" w:rsidRPr="0095699C">
              <w:rPr>
                <w:rStyle w:val="Lienhypertexte"/>
              </w:rPr>
              <w:t>2.1.2</w:t>
            </w:r>
            <w:r w:rsidR="00EF7E03">
              <w:rPr>
                <w:sz w:val="22"/>
                <w:szCs w:val="22"/>
                <w:lang w:eastAsia="fr-FR"/>
              </w:rPr>
              <w:tab/>
            </w:r>
            <w:r w:rsidR="00EF7E03" w:rsidRPr="0095699C">
              <w:rPr>
                <w:rStyle w:val="Lienhypertexte"/>
              </w:rPr>
              <w:t>Fonctionnement</w:t>
            </w:r>
            <w:r w:rsidR="00EF7E03">
              <w:rPr>
                <w:webHidden/>
              </w:rPr>
              <w:tab/>
            </w:r>
            <w:r w:rsidR="00EF7E03">
              <w:rPr>
                <w:webHidden/>
              </w:rPr>
              <w:fldChar w:fldCharType="begin"/>
            </w:r>
            <w:r w:rsidR="00EF7E03">
              <w:rPr>
                <w:webHidden/>
              </w:rPr>
              <w:instrText xml:space="preserve"> PAGEREF _Toc59433468 \h </w:instrText>
            </w:r>
            <w:r w:rsidR="00EF7E03">
              <w:rPr>
                <w:webHidden/>
              </w:rPr>
            </w:r>
            <w:r w:rsidR="00EF7E03">
              <w:rPr>
                <w:webHidden/>
              </w:rPr>
              <w:fldChar w:fldCharType="separate"/>
            </w:r>
            <w:r w:rsidR="00EF7E03">
              <w:rPr>
                <w:webHidden/>
              </w:rPr>
              <w:t>7</w:t>
            </w:r>
            <w:r w:rsidR="00EF7E03">
              <w:rPr>
                <w:webHidden/>
              </w:rPr>
              <w:fldChar w:fldCharType="end"/>
            </w:r>
          </w:hyperlink>
        </w:p>
        <w:p w14:paraId="687B71E1" w14:textId="02ACEA6A" w:rsidR="00EF7E03" w:rsidRDefault="003C13D0">
          <w:pPr>
            <w:pStyle w:val="TM3"/>
            <w:tabs>
              <w:tab w:val="left" w:pos="1701"/>
            </w:tabs>
            <w:rPr>
              <w:sz w:val="22"/>
              <w:szCs w:val="22"/>
              <w:lang w:eastAsia="fr-FR"/>
            </w:rPr>
          </w:pPr>
          <w:hyperlink w:anchor="_Toc59433469" w:history="1">
            <w:r w:rsidR="00EF7E03" w:rsidRPr="0095699C">
              <w:rPr>
                <w:rStyle w:val="Lienhypertexte"/>
              </w:rPr>
              <w:t>2.1.3</w:t>
            </w:r>
            <w:r w:rsidR="00EF7E03">
              <w:rPr>
                <w:sz w:val="22"/>
                <w:szCs w:val="22"/>
                <w:lang w:eastAsia="fr-FR"/>
              </w:rPr>
              <w:tab/>
            </w:r>
            <w:r w:rsidR="00EF7E03" w:rsidRPr="0095699C">
              <w:rPr>
                <w:rStyle w:val="Lienhypertexte"/>
              </w:rPr>
              <w:t>Fonctionnalités supplémentaires</w:t>
            </w:r>
            <w:r w:rsidR="00EF7E03">
              <w:rPr>
                <w:webHidden/>
              </w:rPr>
              <w:tab/>
            </w:r>
            <w:r w:rsidR="00EF7E03">
              <w:rPr>
                <w:webHidden/>
              </w:rPr>
              <w:fldChar w:fldCharType="begin"/>
            </w:r>
            <w:r w:rsidR="00EF7E03">
              <w:rPr>
                <w:webHidden/>
              </w:rPr>
              <w:instrText xml:space="preserve"> PAGEREF _Toc59433469 \h </w:instrText>
            </w:r>
            <w:r w:rsidR="00EF7E03">
              <w:rPr>
                <w:webHidden/>
              </w:rPr>
            </w:r>
            <w:r w:rsidR="00EF7E03">
              <w:rPr>
                <w:webHidden/>
              </w:rPr>
              <w:fldChar w:fldCharType="separate"/>
            </w:r>
            <w:r w:rsidR="00EF7E03">
              <w:rPr>
                <w:webHidden/>
              </w:rPr>
              <w:t>16</w:t>
            </w:r>
            <w:r w:rsidR="00EF7E03">
              <w:rPr>
                <w:webHidden/>
              </w:rPr>
              <w:fldChar w:fldCharType="end"/>
            </w:r>
          </w:hyperlink>
        </w:p>
        <w:p w14:paraId="62CCAED6" w14:textId="096371DF" w:rsidR="00EF7E03" w:rsidRDefault="003C13D0">
          <w:pPr>
            <w:pStyle w:val="TM2"/>
            <w:tabs>
              <w:tab w:val="left" w:pos="1276"/>
            </w:tabs>
            <w:rPr>
              <w:sz w:val="22"/>
              <w:szCs w:val="22"/>
              <w:lang w:eastAsia="fr-FR"/>
            </w:rPr>
          </w:pPr>
          <w:hyperlink w:anchor="_Toc59433470" w:history="1">
            <w:r w:rsidR="00EF7E03" w:rsidRPr="0095699C">
              <w:rPr>
                <w:rStyle w:val="Lienhypertexte"/>
              </w:rPr>
              <w:t>2.2</w:t>
            </w:r>
            <w:r w:rsidR="00EF7E03">
              <w:rPr>
                <w:sz w:val="22"/>
                <w:szCs w:val="22"/>
                <w:lang w:eastAsia="fr-FR"/>
              </w:rPr>
              <w:tab/>
            </w:r>
            <w:r w:rsidR="00EF7E03" w:rsidRPr="0095699C">
              <w:rPr>
                <w:rStyle w:val="Lienhypertexte"/>
              </w:rPr>
              <w:t>Tarif Client</w:t>
            </w:r>
            <w:r w:rsidR="00EF7E03">
              <w:rPr>
                <w:webHidden/>
              </w:rPr>
              <w:tab/>
            </w:r>
            <w:r w:rsidR="00EF7E03">
              <w:rPr>
                <w:webHidden/>
              </w:rPr>
              <w:fldChar w:fldCharType="begin"/>
            </w:r>
            <w:r w:rsidR="00EF7E03">
              <w:rPr>
                <w:webHidden/>
              </w:rPr>
              <w:instrText xml:space="preserve"> PAGEREF _Toc59433470 \h </w:instrText>
            </w:r>
            <w:r w:rsidR="00EF7E03">
              <w:rPr>
                <w:webHidden/>
              </w:rPr>
            </w:r>
            <w:r w:rsidR="00EF7E03">
              <w:rPr>
                <w:webHidden/>
              </w:rPr>
              <w:fldChar w:fldCharType="separate"/>
            </w:r>
            <w:r w:rsidR="00EF7E03">
              <w:rPr>
                <w:webHidden/>
              </w:rPr>
              <w:t>17</w:t>
            </w:r>
            <w:r w:rsidR="00EF7E03">
              <w:rPr>
                <w:webHidden/>
              </w:rPr>
              <w:fldChar w:fldCharType="end"/>
            </w:r>
          </w:hyperlink>
        </w:p>
        <w:p w14:paraId="615C295F" w14:textId="5F1F737E" w:rsidR="00EF7E03" w:rsidRDefault="003C13D0">
          <w:pPr>
            <w:pStyle w:val="TM3"/>
            <w:tabs>
              <w:tab w:val="left" w:pos="1701"/>
            </w:tabs>
            <w:rPr>
              <w:sz w:val="22"/>
              <w:szCs w:val="22"/>
              <w:lang w:eastAsia="fr-FR"/>
            </w:rPr>
          </w:pPr>
          <w:hyperlink w:anchor="_Toc59433471" w:history="1">
            <w:r w:rsidR="00EF7E03" w:rsidRPr="0095699C">
              <w:rPr>
                <w:rStyle w:val="Lienhypertexte"/>
              </w:rPr>
              <w:t>2.2.1</w:t>
            </w:r>
            <w:r w:rsidR="00EF7E03">
              <w:rPr>
                <w:sz w:val="22"/>
                <w:szCs w:val="22"/>
                <w:lang w:eastAsia="fr-FR"/>
              </w:rPr>
              <w:tab/>
            </w:r>
            <w:r w:rsidR="00EF7E03" w:rsidRPr="0095699C">
              <w:rPr>
                <w:rStyle w:val="Lienhypertexte"/>
              </w:rPr>
              <w:t>Utilité</w:t>
            </w:r>
            <w:r w:rsidR="00EF7E03">
              <w:rPr>
                <w:webHidden/>
              </w:rPr>
              <w:tab/>
            </w:r>
            <w:r w:rsidR="00EF7E03">
              <w:rPr>
                <w:webHidden/>
              </w:rPr>
              <w:fldChar w:fldCharType="begin"/>
            </w:r>
            <w:r w:rsidR="00EF7E03">
              <w:rPr>
                <w:webHidden/>
              </w:rPr>
              <w:instrText xml:space="preserve"> PAGEREF _Toc59433471 \h </w:instrText>
            </w:r>
            <w:r w:rsidR="00EF7E03">
              <w:rPr>
                <w:webHidden/>
              </w:rPr>
            </w:r>
            <w:r w:rsidR="00EF7E03">
              <w:rPr>
                <w:webHidden/>
              </w:rPr>
              <w:fldChar w:fldCharType="separate"/>
            </w:r>
            <w:r w:rsidR="00EF7E03">
              <w:rPr>
                <w:webHidden/>
              </w:rPr>
              <w:t>17</w:t>
            </w:r>
            <w:r w:rsidR="00EF7E03">
              <w:rPr>
                <w:webHidden/>
              </w:rPr>
              <w:fldChar w:fldCharType="end"/>
            </w:r>
          </w:hyperlink>
        </w:p>
        <w:p w14:paraId="27AC155A" w14:textId="6D6231DE" w:rsidR="00EF7E03" w:rsidRDefault="003C13D0">
          <w:pPr>
            <w:pStyle w:val="TM3"/>
            <w:tabs>
              <w:tab w:val="left" w:pos="1701"/>
            </w:tabs>
            <w:rPr>
              <w:sz w:val="22"/>
              <w:szCs w:val="22"/>
              <w:lang w:eastAsia="fr-FR"/>
            </w:rPr>
          </w:pPr>
          <w:hyperlink w:anchor="_Toc59433472" w:history="1">
            <w:r w:rsidR="00EF7E03" w:rsidRPr="0095699C">
              <w:rPr>
                <w:rStyle w:val="Lienhypertexte"/>
              </w:rPr>
              <w:t>2.2.2</w:t>
            </w:r>
            <w:r w:rsidR="00EF7E03">
              <w:rPr>
                <w:sz w:val="22"/>
                <w:szCs w:val="22"/>
                <w:lang w:eastAsia="fr-FR"/>
              </w:rPr>
              <w:tab/>
            </w:r>
            <w:r w:rsidR="00EF7E03" w:rsidRPr="0095699C">
              <w:rPr>
                <w:rStyle w:val="Lienhypertexte"/>
              </w:rPr>
              <w:t>Fonctionnement</w:t>
            </w:r>
            <w:r w:rsidR="00EF7E03">
              <w:rPr>
                <w:webHidden/>
              </w:rPr>
              <w:tab/>
            </w:r>
            <w:r w:rsidR="00EF7E03">
              <w:rPr>
                <w:webHidden/>
              </w:rPr>
              <w:fldChar w:fldCharType="begin"/>
            </w:r>
            <w:r w:rsidR="00EF7E03">
              <w:rPr>
                <w:webHidden/>
              </w:rPr>
              <w:instrText xml:space="preserve"> PAGEREF _Toc59433472 \h </w:instrText>
            </w:r>
            <w:r w:rsidR="00EF7E03">
              <w:rPr>
                <w:webHidden/>
              </w:rPr>
            </w:r>
            <w:r w:rsidR="00EF7E03">
              <w:rPr>
                <w:webHidden/>
              </w:rPr>
              <w:fldChar w:fldCharType="separate"/>
            </w:r>
            <w:r w:rsidR="00EF7E03">
              <w:rPr>
                <w:webHidden/>
              </w:rPr>
              <w:t>17</w:t>
            </w:r>
            <w:r w:rsidR="00EF7E03">
              <w:rPr>
                <w:webHidden/>
              </w:rPr>
              <w:fldChar w:fldCharType="end"/>
            </w:r>
          </w:hyperlink>
        </w:p>
        <w:p w14:paraId="0FBBF07F" w14:textId="2566AE94" w:rsidR="00EF7E03" w:rsidRDefault="003C13D0">
          <w:pPr>
            <w:pStyle w:val="TM3"/>
            <w:tabs>
              <w:tab w:val="left" w:pos="1701"/>
            </w:tabs>
            <w:rPr>
              <w:sz w:val="22"/>
              <w:szCs w:val="22"/>
              <w:lang w:eastAsia="fr-FR"/>
            </w:rPr>
          </w:pPr>
          <w:hyperlink w:anchor="_Toc59433473" w:history="1">
            <w:r w:rsidR="00EF7E03" w:rsidRPr="0095699C">
              <w:rPr>
                <w:rStyle w:val="Lienhypertexte"/>
              </w:rPr>
              <w:t>2.2.3</w:t>
            </w:r>
            <w:r w:rsidR="00EF7E03">
              <w:rPr>
                <w:sz w:val="22"/>
                <w:szCs w:val="22"/>
                <w:lang w:eastAsia="fr-FR"/>
              </w:rPr>
              <w:tab/>
            </w:r>
            <w:r w:rsidR="00EF7E03" w:rsidRPr="0095699C">
              <w:rPr>
                <w:rStyle w:val="Lienhypertexte"/>
              </w:rPr>
              <w:t>Fonctionnalités supplémentaires</w:t>
            </w:r>
            <w:r w:rsidR="00EF7E03">
              <w:rPr>
                <w:webHidden/>
              </w:rPr>
              <w:tab/>
            </w:r>
            <w:r w:rsidR="00EF7E03">
              <w:rPr>
                <w:webHidden/>
              </w:rPr>
              <w:fldChar w:fldCharType="begin"/>
            </w:r>
            <w:r w:rsidR="00EF7E03">
              <w:rPr>
                <w:webHidden/>
              </w:rPr>
              <w:instrText xml:space="preserve"> PAGEREF _Toc59433473 \h </w:instrText>
            </w:r>
            <w:r w:rsidR="00EF7E03">
              <w:rPr>
                <w:webHidden/>
              </w:rPr>
            </w:r>
            <w:r w:rsidR="00EF7E03">
              <w:rPr>
                <w:webHidden/>
              </w:rPr>
              <w:fldChar w:fldCharType="separate"/>
            </w:r>
            <w:r w:rsidR="00EF7E03">
              <w:rPr>
                <w:webHidden/>
              </w:rPr>
              <w:t>17</w:t>
            </w:r>
            <w:r w:rsidR="00EF7E03">
              <w:rPr>
                <w:webHidden/>
              </w:rPr>
              <w:fldChar w:fldCharType="end"/>
            </w:r>
          </w:hyperlink>
        </w:p>
        <w:p w14:paraId="3805E099" w14:textId="74A8EE60" w:rsidR="00EF7E03" w:rsidRDefault="003C13D0">
          <w:pPr>
            <w:pStyle w:val="TM2"/>
            <w:tabs>
              <w:tab w:val="left" w:pos="1276"/>
            </w:tabs>
            <w:rPr>
              <w:sz w:val="22"/>
              <w:szCs w:val="22"/>
              <w:lang w:eastAsia="fr-FR"/>
            </w:rPr>
          </w:pPr>
          <w:hyperlink w:anchor="_Toc59433474" w:history="1">
            <w:r w:rsidR="00EF7E03" w:rsidRPr="0095699C">
              <w:rPr>
                <w:rStyle w:val="Lienhypertexte"/>
              </w:rPr>
              <w:t>2.3</w:t>
            </w:r>
            <w:r w:rsidR="00EF7E03">
              <w:rPr>
                <w:sz w:val="22"/>
                <w:szCs w:val="22"/>
                <w:lang w:eastAsia="fr-FR"/>
              </w:rPr>
              <w:tab/>
            </w:r>
            <w:r w:rsidR="00EF7E03" w:rsidRPr="0095699C">
              <w:rPr>
                <w:rStyle w:val="Lienhypertexte"/>
              </w:rPr>
              <w:t>Analyse Tarif</w:t>
            </w:r>
            <w:r w:rsidR="00EF7E03">
              <w:rPr>
                <w:webHidden/>
              </w:rPr>
              <w:tab/>
            </w:r>
            <w:r w:rsidR="00EF7E03">
              <w:rPr>
                <w:webHidden/>
              </w:rPr>
              <w:fldChar w:fldCharType="begin"/>
            </w:r>
            <w:r w:rsidR="00EF7E03">
              <w:rPr>
                <w:webHidden/>
              </w:rPr>
              <w:instrText xml:space="preserve"> PAGEREF _Toc59433474 \h </w:instrText>
            </w:r>
            <w:r w:rsidR="00EF7E03">
              <w:rPr>
                <w:webHidden/>
              </w:rPr>
            </w:r>
            <w:r w:rsidR="00EF7E03">
              <w:rPr>
                <w:webHidden/>
              </w:rPr>
              <w:fldChar w:fldCharType="separate"/>
            </w:r>
            <w:r w:rsidR="00EF7E03">
              <w:rPr>
                <w:webHidden/>
              </w:rPr>
              <w:t>17</w:t>
            </w:r>
            <w:r w:rsidR="00EF7E03">
              <w:rPr>
                <w:webHidden/>
              </w:rPr>
              <w:fldChar w:fldCharType="end"/>
            </w:r>
          </w:hyperlink>
        </w:p>
        <w:p w14:paraId="54862AB8" w14:textId="12F80810" w:rsidR="00EF7E03" w:rsidRDefault="003C13D0">
          <w:pPr>
            <w:pStyle w:val="TM3"/>
            <w:tabs>
              <w:tab w:val="left" w:pos="1701"/>
            </w:tabs>
            <w:rPr>
              <w:sz w:val="22"/>
              <w:szCs w:val="22"/>
              <w:lang w:eastAsia="fr-FR"/>
            </w:rPr>
          </w:pPr>
          <w:hyperlink w:anchor="_Toc59433475" w:history="1">
            <w:r w:rsidR="00EF7E03" w:rsidRPr="0095699C">
              <w:rPr>
                <w:rStyle w:val="Lienhypertexte"/>
              </w:rPr>
              <w:t>2.3.1</w:t>
            </w:r>
            <w:r w:rsidR="00EF7E03">
              <w:rPr>
                <w:sz w:val="22"/>
                <w:szCs w:val="22"/>
                <w:lang w:eastAsia="fr-FR"/>
              </w:rPr>
              <w:tab/>
            </w:r>
            <w:r w:rsidR="00EF7E03" w:rsidRPr="0095699C">
              <w:rPr>
                <w:rStyle w:val="Lienhypertexte"/>
              </w:rPr>
              <w:t>Utilité</w:t>
            </w:r>
            <w:r w:rsidR="00EF7E03">
              <w:rPr>
                <w:webHidden/>
              </w:rPr>
              <w:tab/>
            </w:r>
            <w:r w:rsidR="00EF7E03">
              <w:rPr>
                <w:webHidden/>
              </w:rPr>
              <w:fldChar w:fldCharType="begin"/>
            </w:r>
            <w:r w:rsidR="00EF7E03">
              <w:rPr>
                <w:webHidden/>
              </w:rPr>
              <w:instrText xml:space="preserve"> PAGEREF _Toc59433475 \h </w:instrText>
            </w:r>
            <w:r w:rsidR="00EF7E03">
              <w:rPr>
                <w:webHidden/>
              </w:rPr>
            </w:r>
            <w:r w:rsidR="00EF7E03">
              <w:rPr>
                <w:webHidden/>
              </w:rPr>
              <w:fldChar w:fldCharType="separate"/>
            </w:r>
            <w:r w:rsidR="00EF7E03">
              <w:rPr>
                <w:webHidden/>
              </w:rPr>
              <w:t>18</w:t>
            </w:r>
            <w:r w:rsidR="00EF7E03">
              <w:rPr>
                <w:webHidden/>
              </w:rPr>
              <w:fldChar w:fldCharType="end"/>
            </w:r>
          </w:hyperlink>
        </w:p>
        <w:p w14:paraId="3A21A637" w14:textId="065E4A80" w:rsidR="00EF7E03" w:rsidRDefault="003C13D0">
          <w:pPr>
            <w:pStyle w:val="TM3"/>
            <w:tabs>
              <w:tab w:val="left" w:pos="1701"/>
            </w:tabs>
            <w:rPr>
              <w:sz w:val="22"/>
              <w:szCs w:val="22"/>
              <w:lang w:eastAsia="fr-FR"/>
            </w:rPr>
          </w:pPr>
          <w:hyperlink w:anchor="_Toc59433476" w:history="1">
            <w:r w:rsidR="00EF7E03" w:rsidRPr="0095699C">
              <w:rPr>
                <w:rStyle w:val="Lienhypertexte"/>
              </w:rPr>
              <w:t>2.3.2</w:t>
            </w:r>
            <w:r w:rsidR="00EF7E03">
              <w:rPr>
                <w:sz w:val="22"/>
                <w:szCs w:val="22"/>
                <w:lang w:eastAsia="fr-FR"/>
              </w:rPr>
              <w:tab/>
            </w:r>
            <w:r w:rsidR="00EF7E03" w:rsidRPr="0095699C">
              <w:rPr>
                <w:rStyle w:val="Lienhypertexte"/>
              </w:rPr>
              <w:t>Fonctionnement</w:t>
            </w:r>
            <w:r w:rsidR="00EF7E03">
              <w:rPr>
                <w:webHidden/>
              </w:rPr>
              <w:tab/>
            </w:r>
            <w:r w:rsidR="00EF7E03">
              <w:rPr>
                <w:webHidden/>
              </w:rPr>
              <w:fldChar w:fldCharType="begin"/>
            </w:r>
            <w:r w:rsidR="00EF7E03">
              <w:rPr>
                <w:webHidden/>
              </w:rPr>
              <w:instrText xml:space="preserve"> PAGEREF _Toc59433476 \h </w:instrText>
            </w:r>
            <w:r w:rsidR="00EF7E03">
              <w:rPr>
                <w:webHidden/>
              </w:rPr>
            </w:r>
            <w:r w:rsidR="00EF7E03">
              <w:rPr>
                <w:webHidden/>
              </w:rPr>
              <w:fldChar w:fldCharType="separate"/>
            </w:r>
            <w:r w:rsidR="00EF7E03">
              <w:rPr>
                <w:webHidden/>
              </w:rPr>
              <w:t>18</w:t>
            </w:r>
            <w:r w:rsidR="00EF7E03">
              <w:rPr>
                <w:webHidden/>
              </w:rPr>
              <w:fldChar w:fldCharType="end"/>
            </w:r>
          </w:hyperlink>
        </w:p>
        <w:p w14:paraId="37F26FDC" w14:textId="6A309EC0" w:rsidR="00EF7E03" w:rsidRDefault="003C13D0">
          <w:pPr>
            <w:pStyle w:val="TM3"/>
            <w:tabs>
              <w:tab w:val="left" w:pos="1701"/>
            </w:tabs>
            <w:rPr>
              <w:sz w:val="22"/>
              <w:szCs w:val="22"/>
              <w:lang w:eastAsia="fr-FR"/>
            </w:rPr>
          </w:pPr>
          <w:hyperlink w:anchor="_Toc59433477" w:history="1">
            <w:r w:rsidR="00EF7E03" w:rsidRPr="0095699C">
              <w:rPr>
                <w:rStyle w:val="Lienhypertexte"/>
              </w:rPr>
              <w:t>2.3.3</w:t>
            </w:r>
            <w:r w:rsidR="00EF7E03">
              <w:rPr>
                <w:sz w:val="22"/>
                <w:szCs w:val="22"/>
                <w:lang w:eastAsia="fr-FR"/>
              </w:rPr>
              <w:tab/>
            </w:r>
            <w:r w:rsidR="00EF7E03" w:rsidRPr="0095699C">
              <w:rPr>
                <w:rStyle w:val="Lienhypertexte"/>
              </w:rPr>
              <w:t>Fonctionnalités supplémentaires</w:t>
            </w:r>
            <w:r w:rsidR="00EF7E03">
              <w:rPr>
                <w:webHidden/>
              </w:rPr>
              <w:tab/>
            </w:r>
            <w:r w:rsidR="00EF7E03">
              <w:rPr>
                <w:webHidden/>
              </w:rPr>
              <w:fldChar w:fldCharType="begin"/>
            </w:r>
            <w:r w:rsidR="00EF7E03">
              <w:rPr>
                <w:webHidden/>
              </w:rPr>
              <w:instrText xml:space="preserve"> PAGEREF _Toc59433477 \h </w:instrText>
            </w:r>
            <w:r w:rsidR="00EF7E03">
              <w:rPr>
                <w:webHidden/>
              </w:rPr>
            </w:r>
            <w:r w:rsidR="00EF7E03">
              <w:rPr>
                <w:webHidden/>
              </w:rPr>
              <w:fldChar w:fldCharType="separate"/>
            </w:r>
            <w:r w:rsidR="00EF7E03">
              <w:rPr>
                <w:webHidden/>
              </w:rPr>
              <w:t>18</w:t>
            </w:r>
            <w:r w:rsidR="00EF7E03">
              <w:rPr>
                <w:webHidden/>
              </w:rPr>
              <w:fldChar w:fldCharType="end"/>
            </w:r>
          </w:hyperlink>
        </w:p>
        <w:p w14:paraId="6ABA29A1" w14:textId="61E2D98C" w:rsidR="00EF7E03" w:rsidRDefault="003C13D0">
          <w:pPr>
            <w:pStyle w:val="TM2"/>
            <w:tabs>
              <w:tab w:val="left" w:pos="1276"/>
            </w:tabs>
            <w:rPr>
              <w:sz w:val="22"/>
              <w:szCs w:val="22"/>
              <w:lang w:eastAsia="fr-FR"/>
            </w:rPr>
          </w:pPr>
          <w:hyperlink w:anchor="_Toc59433478" w:history="1">
            <w:r w:rsidR="00EF7E03" w:rsidRPr="0095699C">
              <w:rPr>
                <w:rStyle w:val="Lienhypertexte"/>
              </w:rPr>
              <w:t>2.4</w:t>
            </w:r>
            <w:r w:rsidR="00EF7E03">
              <w:rPr>
                <w:sz w:val="22"/>
                <w:szCs w:val="22"/>
                <w:lang w:eastAsia="fr-FR"/>
              </w:rPr>
              <w:tab/>
            </w:r>
            <w:r w:rsidR="00EF7E03" w:rsidRPr="0095699C">
              <w:rPr>
                <w:rStyle w:val="Lienhypertexte"/>
              </w:rPr>
              <w:t>Produits</w:t>
            </w:r>
            <w:r w:rsidR="00EF7E03">
              <w:rPr>
                <w:webHidden/>
              </w:rPr>
              <w:tab/>
            </w:r>
            <w:r w:rsidR="00EF7E03">
              <w:rPr>
                <w:webHidden/>
              </w:rPr>
              <w:fldChar w:fldCharType="begin"/>
            </w:r>
            <w:r w:rsidR="00EF7E03">
              <w:rPr>
                <w:webHidden/>
              </w:rPr>
              <w:instrText xml:space="preserve"> PAGEREF _Toc59433478 \h </w:instrText>
            </w:r>
            <w:r w:rsidR="00EF7E03">
              <w:rPr>
                <w:webHidden/>
              </w:rPr>
            </w:r>
            <w:r w:rsidR="00EF7E03">
              <w:rPr>
                <w:webHidden/>
              </w:rPr>
              <w:fldChar w:fldCharType="separate"/>
            </w:r>
            <w:r w:rsidR="00EF7E03">
              <w:rPr>
                <w:webHidden/>
              </w:rPr>
              <w:t>19</w:t>
            </w:r>
            <w:r w:rsidR="00EF7E03">
              <w:rPr>
                <w:webHidden/>
              </w:rPr>
              <w:fldChar w:fldCharType="end"/>
            </w:r>
          </w:hyperlink>
        </w:p>
        <w:p w14:paraId="02DBF61C" w14:textId="5B1B7EC0" w:rsidR="00EF7E03" w:rsidRDefault="003C13D0">
          <w:pPr>
            <w:pStyle w:val="TM3"/>
            <w:tabs>
              <w:tab w:val="left" w:pos="1701"/>
            </w:tabs>
            <w:rPr>
              <w:sz w:val="22"/>
              <w:szCs w:val="22"/>
              <w:lang w:eastAsia="fr-FR"/>
            </w:rPr>
          </w:pPr>
          <w:hyperlink w:anchor="_Toc59433479" w:history="1">
            <w:r w:rsidR="00EF7E03" w:rsidRPr="0095699C">
              <w:rPr>
                <w:rStyle w:val="Lienhypertexte"/>
              </w:rPr>
              <w:t>2.4.1</w:t>
            </w:r>
            <w:r w:rsidR="00EF7E03">
              <w:rPr>
                <w:sz w:val="22"/>
                <w:szCs w:val="22"/>
                <w:lang w:eastAsia="fr-FR"/>
              </w:rPr>
              <w:tab/>
            </w:r>
            <w:r w:rsidR="00EF7E03" w:rsidRPr="0095699C">
              <w:rPr>
                <w:rStyle w:val="Lienhypertexte"/>
              </w:rPr>
              <w:t>Utilité</w:t>
            </w:r>
            <w:r w:rsidR="00EF7E03">
              <w:rPr>
                <w:webHidden/>
              </w:rPr>
              <w:tab/>
            </w:r>
            <w:r w:rsidR="00EF7E03">
              <w:rPr>
                <w:webHidden/>
              </w:rPr>
              <w:fldChar w:fldCharType="begin"/>
            </w:r>
            <w:r w:rsidR="00EF7E03">
              <w:rPr>
                <w:webHidden/>
              </w:rPr>
              <w:instrText xml:space="preserve"> PAGEREF _Toc59433479 \h </w:instrText>
            </w:r>
            <w:r w:rsidR="00EF7E03">
              <w:rPr>
                <w:webHidden/>
              </w:rPr>
            </w:r>
            <w:r w:rsidR="00EF7E03">
              <w:rPr>
                <w:webHidden/>
              </w:rPr>
              <w:fldChar w:fldCharType="separate"/>
            </w:r>
            <w:r w:rsidR="00EF7E03">
              <w:rPr>
                <w:webHidden/>
              </w:rPr>
              <w:t>19</w:t>
            </w:r>
            <w:r w:rsidR="00EF7E03">
              <w:rPr>
                <w:webHidden/>
              </w:rPr>
              <w:fldChar w:fldCharType="end"/>
            </w:r>
          </w:hyperlink>
        </w:p>
        <w:p w14:paraId="4B7D43DF" w14:textId="2506AAC8" w:rsidR="00EF7E03" w:rsidRDefault="003C13D0">
          <w:pPr>
            <w:pStyle w:val="TM3"/>
            <w:tabs>
              <w:tab w:val="left" w:pos="1701"/>
            </w:tabs>
            <w:rPr>
              <w:sz w:val="22"/>
              <w:szCs w:val="22"/>
              <w:lang w:eastAsia="fr-FR"/>
            </w:rPr>
          </w:pPr>
          <w:hyperlink w:anchor="_Toc59433480" w:history="1">
            <w:r w:rsidR="00EF7E03" w:rsidRPr="0095699C">
              <w:rPr>
                <w:rStyle w:val="Lienhypertexte"/>
              </w:rPr>
              <w:t>2.4.2</w:t>
            </w:r>
            <w:r w:rsidR="00EF7E03">
              <w:rPr>
                <w:sz w:val="22"/>
                <w:szCs w:val="22"/>
                <w:lang w:eastAsia="fr-FR"/>
              </w:rPr>
              <w:tab/>
            </w:r>
            <w:r w:rsidR="00EF7E03" w:rsidRPr="0095699C">
              <w:rPr>
                <w:rStyle w:val="Lienhypertexte"/>
              </w:rPr>
              <w:t>Fonctionnement</w:t>
            </w:r>
            <w:r w:rsidR="00EF7E03">
              <w:rPr>
                <w:webHidden/>
              </w:rPr>
              <w:tab/>
            </w:r>
            <w:r w:rsidR="00EF7E03">
              <w:rPr>
                <w:webHidden/>
              </w:rPr>
              <w:fldChar w:fldCharType="begin"/>
            </w:r>
            <w:r w:rsidR="00EF7E03">
              <w:rPr>
                <w:webHidden/>
              </w:rPr>
              <w:instrText xml:space="preserve"> PAGEREF _Toc59433480 \h </w:instrText>
            </w:r>
            <w:r w:rsidR="00EF7E03">
              <w:rPr>
                <w:webHidden/>
              </w:rPr>
            </w:r>
            <w:r w:rsidR="00EF7E03">
              <w:rPr>
                <w:webHidden/>
              </w:rPr>
              <w:fldChar w:fldCharType="separate"/>
            </w:r>
            <w:r w:rsidR="00EF7E03">
              <w:rPr>
                <w:webHidden/>
              </w:rPr>
              <w:t>19</w:t>
            </w:r>
            <w:r w:rsidR="00EF7E03">
              <w:rPr>
                <w:webHidden/>
              </w:rPr>
              <w:fldChar w:fldCharType="end"/>
            </w:r>
          </w:hyperlink>
        </w:p>
        <w:p w14:paraId="1FA1A898" w14:textId="22B8EFAB" w:rsidR="00EF7E03" w:rsidRDefault="003C13D0">
          <w:pPr>
            <w:pStyle w:val="TM3"/>
            <w:tabs>
              <w:tab w:val="left" w:pos="1701"/>
            </w:tabs>
            <w:rPr>
              <w:sz w:val="22"/>
              <w:szCs w:val="22"/>
              <w:lang w:eastAsia="fr-FR"/>
            </w:rPr>
          </w:pPr>
          <w:hyperlink w:anchor="_Toc59433481" w:history="1">
            <w:r w:rsidR="00EF7E03" w:rsidRPr="0095699C">
              <w:rPr>
                <w:rStyle w:val="Lienhypertexte"/>
              </w:rPr>
              <w:t>2.4.3</w:t>
            </w:r>
            <w:r w:rsidR="00EF7E03">
              <w:rPr>
                <w:sz w:val="22"/>
                <w:szCs w:val="22"/>
                <w:lang w:eastAsia="fr-FR"/>
              </w:rPr>
              <w:tab/>
            </w:r>
            <w:r w:rsidR="00EF7E03" w:rsidRPr="0095699C">
              <w:rPr>
                <w:rStyle w:val="Lienhypertexte"/>
              </w:rPr>
              <w:t>Fonctionnalités supplémentaires</w:t>
            </w:r>
            <w:r w:rsidR="00EF7E03">
              <w:rPr>
                <w:webHidden/>
              </w:rPr>
              <w:tab/>
            </w:r>
            <w:r w:rsidR="00EF7E03">
              <w:rPr>
                <w:webHidden/>
              </w:rPr>
              <w:fldChar w:fldCharType="begin"/>
            </w:r>
            <w:r w:rsidR="00EF7E03">
              <w:rPr>
                <w:webHidden/>
              </w:rPr>
              <w:instrText xml:space="preserve"> PAGEREF _Toc59433481 \h </w:instrText>
            </w:r>
            <w:r w:rsidR="00EF7E03">
              <w:rPr>
                <w:webHidden/>
              </w:rPr>
            </w:r>
            <w:r w:rsidR="00EF7E03">
              <w:rPr>
                <w:webHidden/>
              </w:rPr>
              <w:fldChar w:fldCharType="separate"/>
            </w:r>
            <w:r w:rsidR="00EF7E03">
              <w:rPr>
                <w:webHidden/>
              </w:rPr>
              <w:t>19</w:t>
            </w:r>
            <w:r w:rsidR="00EF7E03">
              <w:rPr>
                <w:webHidden/>
              </w:rPr>
              <w:fldChar w:fldCharType="end"/>
            </w:r>
          </w:hyperlink>
        </w:p>
        <w:p w14:paraId="17CD8CE3" w14:textId="190C8AF8" w:rsidR="00EF7E03" w:rsidRDefault="003C13D0">
          <w:pPr>
            <w:pStyle w:val="TM1"/>
            <w:rPr>
              <w:sz w:val="22"/>
              <w:szCs w:val="22"/>
              <w:lang w:eastAsia="fr-FR"/>
            </w:rPr>
          </w:pPr>
          <w:hyperlink w:anchor="_Toc59433482" w:history="1">
            <w:r w:rsidR="00EF7E03" w:rsidRPr="0095699C">
              <w:rPr>
                <w:rStyle w:val="Lienhypertexte"/>
              </w:rPr>
              <w:t>3.</w:t>
            </w:r>
            <w:r w:rsidR="00EF7E03">
              <w:rPr>
                <w:sz w:val="22"/>
                <w:szCs w:val="22"/>
                <w:lang w:eastAsia="fr-FR"/>
              </w:rPr>
              <w:tab/>
            </w:r>
            <w:r w:rsidR="00EF7E03" w:rsidRPr="0095699C">
              <w:rPr>
                <w:rStyle w:val="Lienhypertexte"/>
              </w:rPr>
              <w:t>F.A.Q.</w:t>
            </w:r>
            <w:r w:rsidR="00EF7E03">
              <w:rPr>
                <w:webHidden/>
              </w:rPr>
              <w:tab/>
            </w:r>
            <w:r w:rsidR="00EF7E03">
              <w:rPr>
                <w:webHidden/>
              </w:rPr>
              <w:fldChar w:fldCharType="begin"/>
            </w:r>
            <w:r w:rsidR="00EF7E03">
              <w:rPr>
                <w:webHidden/>
              </w:rPr>
              <w:instrText xml:space="preserve"> PAGEREF _Toc59433482 \h </w:instrText>
            </w:r>
            <w:r w:rsidR="00EF7E03">
              <w:rPr>
                <w:webHidden/>
              </w:rPr>
            </w:r>
            <w:r w:rsidR="00EF7E03">
              <w:rPr>
                <w:webHidden/>
              </w:rPr>
              <w:fldChar w:fldCharType="separate"/>
            </w:r>
            <w:r w:rsidR="00EF7E03">
              <w:rPr>
                <w:webHidden/>
              </w:rPr>
              <w:t>20</w:t>
            </w:r>
            <w:r w:rsidR="00EF7E03">
              <w:rPr>
                <w:webHidden/>
              </w:rPr>
              <w:fldChar w:fldCharType="end"/>
            </w:r>
          </w:hyperlink>
        </w:p>
        <w:p w14:paraId="39CACD23" w14:textId="43A2A6BF" w:rsidR="005B6318" w:rsidRPr="00C850AE" w:rsidRDefault="005B6318">
          <w:pPr>
            <w:rPr>
              <w:lang w:val="en-GB"/>
            </w:rPr>
          </w:pPr>
          <w:r w:rsidRPr="00C850AE">
            <w:rPr>
              <w:b/>
              <w:bCs/>
              <w:noProof/>
              <w:lang w:val="en-GB"/>
            </w:rPr>
            <w:fldChar w:fldCharType="end"/>
          </w:r>
        </w:p>
      </w:sdtContent>
    </w:sdt>
    <w:p w14:paraId="342C8830" w14:textId="77777777" w:rsidR="008755D2" w:rsidRPr="008755D2" w:rsidRDefault="005B6318" w:rsidP="008755D2">
      <w:pPr>
        <w:rPr>
          <w:lang w:val="en-GB"/>
        </w:rPr>
      </w:pPr>
      <w:r w:rsidRPr="00C850AE">
        <w:rPr>
          <w:lang w:val="en-GB"/>
        </w:rPr>
        <w:br w:type="page"/>
      </w:r>
    </w:p>
    <w:p w14:paraId="2B71766D" w14:textId="77777777" w:rsidR="005B6318" w:rsidRDefault="00324A1D" w:rsidP="004E435E">
      <w:pPr>
        <w:pStyle w:val="NumberedHeading1"/>
        <w:jc w:val="both"/>
        <w:rPr>
          <w:lang w:val="en-GB"/>
        </w:rPr>
      </w:pPr>
      <w:bookmarkStart w:id="0" w:name="_Toc59433462"/>
      <w:r w:rsidRPr="00324A1D">
        <w:lastRenderedPageBreak/>
        <w:t>Démarrage</w:t>
      </w:r>
      <w:r>
        <w:rPr>
          <w:lang w:val="en-GB"/>
        </w:rPr>
        <w:t xml:space="preserve"> et Interface</w:t>
      </w:r>
      <w:bookmarkEnd w:id="0"/>
    </w:p>
    <w:p w14:paraId="3AD8F709" w14:textId="77777777" w:rsidR="0063226D" w:rsidRDefault="0063226D" w:rsidP="004E435E">
      <w:pPr>
        <w:pStyle w:val="NumberedHeading2"/>
        <w:jc w:val="both"/>
        <w:rPr>
          <w:lang w:val="en-GB"/>
        </w:rPr>
      </w:pPr>
      <w:bookmarkStart w:id="1" w:name="_Toc59433463"/>
      <w:r>
        <w:rPr>
          <w:lang w:val="en-GB"/>
        </w:rPr>
        <w:t xml:space="preserve">Installation et </w:t>
      </w:r>
      <w:r w:rsidRPr="0063226D">
        <w:t>démarrage</w:t>
      </w:r>
      <w:bookmarkEnd w:id="1"/>
      <w:r>
        <w:rPr>
          <w:lang w:val="en-GB"/>
        </w:rPr>
        <w:t xml:space="preserve"> </w:t>
      </w:r>
    </w:p>
    <w:p w14:paraId="3089DA07" w14:textId="77777777" w:rsidR="004E435E" w:rsidRDefault="004E435E" w:rsidP="00DC2E8E">
      <w:pPr>
        <w:jc w:val="both"/>
        <w:rPr>
          <w:lang w:val="en-GB"/>
        </w:rPr>
      </w:pPr>
    </w:p>
    <w:p w14:paraId="0818522A" w14:textId="4546C986" w:rsidR="002B5A8A" w:rsidRDefault="002B5A8A" w:rsidP="00DC2E8E">
      <w:pPr>
        <w:ind w:firstLine="680"/>
        <w:jc w:val="both"/>
      </w:pPr>
      <w:r w:rsidRPr="002B5A8A">
        <w:t>Pour installer Shiva sur v</w:t>
      </w:r>
      <w:r>
        <w:t xml:space="preserve">otre PC, il vous faut accéder à l’installeur (.EXE). </w:t>
      </w:r>
    </w:p>
    <w:p w14:paraId="47ADF0BF" w14:textId="2DAD4B97" w:rsidR="00092880" w:rsidRDefault="00092880" w:rsidP="00DC2E8E">
      <w:pPr>
        <w:pStyle w:val="Paragraphedeliste"/>
        <w:numPr>
          <w:ilvl w:val="0"/>
          <w:numId w:val="15"/>
        </w:numPr>
        <w:jc w:val="both"/>
      </w:pPr>
      <w:r w:rsidRPr="00092880">
        <w:rPr>
          <w:b/>
          <w:bCs/>
        </w:rPr>
        <w:t>Cliquer sur le lien d’installation</w:t>
      </w:r>
      <w:r>
        <w:t xml:space="preserve"> et attendez que le téléchargement démarre (cela peut prendre quelques minutes). Une fenêtre de téléchargement va se lancer.</w:t>
      </w:r>
    </w:p>
    <w:p w14:paraId="02CA3213" w14:textId="35ED73DE" w:rsidR="00092880" w:rsidRDefault="00092880" w:rsidP="00092880"/>
    <w:p w14:paraId="7182D381" w14:textId="2704EB25" w:rsidR="00092880" w:rsidRDefault="00092880" w:rsidP="00092880">
      <w:pPr>
        <w:jc w:val="center"/>
        <w:rPr>
          <w:b/>
          <w:bCs/>
        </w:rPr>
      </w:pPr>
      <w:r w:rsidRPr="00092880">
        <w:rPr>
          <w:b/>
          <w:bCs/>
          <w:u w:val="single"/>
        </w:rPr>
        <w:t>Lien</w:t>
      </w:r>
      <w:r w:rsidRPr="00092880">
        <w:rPr>
          <w:b/>
          <w:bCs/>
        </w:rPr>
        <w:t xml:space="preserve"> : </w:t>
      </w:r>
      <w:hyperlink r:id="rId13" w:history="1">
        <w:r w:rsidRPr="00092880">
          <w:rPr>
            <w:rStyle w:val="Lienhypertexte"/>
            <w:rFonts w:ascii="Segoe UI" w:hAnsi="Segoe UI" w:cs="Segoe UI"/>
            <w:b/>
            <w:bCs/>
            <w:sz w:val="24"/>
            <w:szCs w:val="24"/>
          </w:rPr>
          <w:t>\\frws1014\Voyager\Shiva\Installation\Shiva_Launcher.exe</w:t>
        </w:r>
      </w:hyperlink>
    </w:p>
    <w:p w14:paraId="2FDEB6B3" w14:textId="2FA5125D" w:rsidR="00092880" w:rsidRPr="00092880" w:rsidRDefault="00092880" w:rsidP="000928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ABE422A" wp14:editId="06A5FAEF">
            <wp:extent cx="2809875" cy="571500"/>
            <wp:effectExtent l="152400" t="152400" r="371475" b="3619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7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A42C8" w14:textId="16F182B7" w:rsidR="00092880" w:rsidRDefault="00092880" w:rsidP="00DC2E8E">
      <w:pPr>
        <w:pStyle w:val="Paragraphedeliste"/>
        <w:numPr>
          <w:ilvl w:val="0"/>
          <w:numId w:val="15"/>
        </w:numPr>
        <w:jc w:val="both"/>
      </w:pPr>
      <w:r>
        <w:t>Une fenêtre va ensuite apparaitre vous demandant d’ouvrir ou enregistrer la pièce jointe.</w:t>
      </w:r>
    </w:p>
    <w:p w14:paraId="4A305DA1" w14:textId="3BB77F9C" w:rsidR="00092880" w:rsidRPr="00092880" w:rsidRDefault="00092880" w:rsidP="00DC2E8E">
      <w:pPr>
        <w:pStyle w:val="Paragraphedeliste"/>
        <w:jc w:val="both"/>
      </w:pPr>
      <w:r w:rsidRPr="00092880">
        <w:rPr>
          <w:b/>
          <w:bCs/>
        </w:rPr>
        <w:t>Clique</w:t>
      </w:r>
      <w:r w:rsidR="003E776A">
        <w:rPr>
          <w:b/>
          <w:bCs/>
        </w:rPr>
        <w:t>r</w:t>
      </w:r>
      <w:r w:rsidRPr="00092880">
        <w:rPr>
          <w:b/>
          <w:bCs/>
        </w:rPr>
        <w:t xml:space="preserve"> sur </w:t>
      </w:r>
      <w:r>
        <w:rPr>
          <w:b/>
          <w:bCs/>
        </w:rPr>
        <w:t>« </w:t>
      </w:r>
      <w:r w:rsidRPr="00092880">
        <w:rPr>
          <w:b/>
          <w:bCs/>
        </w:rPr>
        <w:t>ouvrir</w:t>
      </w:r>
      <w:r>
        <w:rPr>
          <w:b/>
          <w:bCs/>
        </w:rPr>
        <w:t> »</w:t>
      </w:r>
      <w:r w:rsidRPr="00092880">
        <w:rPr>
          <w:b/>
          <w:bCs/>
        </w:rPr>
        <w:t xml:space="preserve"> </w:t>
      </w:r>
      <w:r w:rsidRPr="00092880">
        <w:t>pour lancer le programme d’installation</w:t>
      </w:r>
      <w:r w:rsidR="003E776A">
        <w:t>.</w:t>
      </w:r>
    </w:p>
    <w:p w14:paraId="40DB80AB" w14:textId="5916B362" w:rsidR="009211EC" w:rsidRDefault="00092880" w:rsidP="00092880">
      <w:pPr>
        <w:jc w:val="center"/>
      </w:pPr>
      <w:r>
        <w:rPr>
          <w:rFonts w:ascii="Segoe UI" w:hAnsi="Segoe UI" w:cs="Segoe UI"/>
          <w:noProof/>
          <w:color w:val="1F3864"/>
          <w:sz w:val="24"/>
          <w:szCs w:val="24"/>
        </w:rPr>
        <w:drawing>
          <wp:inline distT="0" distB="0" distL="0" distR="0" wp14:anchorId="2363E616" wp14:editId="3E8FCAF7">
            <wp:extent cx="3451320" cy="1375940"/>
            <wp:effectExtent l="152400" t="152400" r="339725" b="3581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468" cy="13843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37129B" w14:textId="2817FFA7" w:rsidR="00092880" w:rsidRDefault="00092880" w:rsidP="00DC2E8E">
      <w:pPr>
        <w:pStyle w:val="Paragraphedeliste"/>
        <w:numPr>
          <w:ilvl w:val="0"/>
          <w:numId w:val="15"/>
        </w:numPr>
        <w:jc w:val="both"/>
      </w:pPr>
      <w:r>
        <w:t xml:space="preserve">L’assistant d’installation se lance, et vous pouvez </w:t>
      </w:r>
      <w:r w:rsidRPr="003E776A">
        <w:rPr>
          <w:b/>
          <w:bCs/>
        </w:rPr>
        <w:t>cliquer sur « Installation rapide »</w:t>
      </w:r>
      <w:r w:rsidR="003E776A">
        <w:t>.</w:t>
      </w:r>
    </w:p>
    <w:p w14:paraId="32F54678" w14:textId="069D4B01" w:rsidR="00092880" w:rsidRDefault="00092880" w:rsidP="00092880"/>
    <w:p w14:paraId="5B531DEF" w14:textId="267D0A66" w:rsidR="00092880" w:rsidRDefault="00092880" w:rsidP="00092880">
      <w:pPr>
        <w:jc w:val="center"/>
      </w:pPr>
      <w:r>
        <w:rPr>
          <w:noProof/>
        </w:rPr>
        <w:drawing>
          <wp:inline distT="0" distB="0" distL="0" distR="0" wp14:anchorId="6CED2952" wp14:editId="20CCF517">
            <wp:extent cx="3430328" cy="2279223"/>
            <wp:effectExtent l="171450" t="171450" r="379730" b="38798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462" cy="228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14:paraId="6986E93F" w14:textId="0F68AA46" w:rsidR="00092880" w:rsidRDefault="00092880" w:rsidP="00092880"/>
    <w:p w14:paraId="5F4357CE" w14:textId="1A20DDD0" w:rsidR="00DC2E8E" w:rsidRDefault="00DC2E8E" w:rsidP="00DC2E8E">
      <w:pPr>
        <w:pStyle w:val="Paragraphedeliste"/>
        <w:numPr>
          <w:ilvl w:val="0"/>
          <w:numId w:val="15"/>
        </w:numPr>
        <w:jc w:val="both"/>
      </w:pPr>
      <w:r>
        <w:t xml:space="preserve">En cas de précédentes installation de Shiva sur votre machine, l’installateur va créer un message d’erreur. Si ce message apparait vous pouvez </w:t>
      </w:r>
      <w:r w:rsidRPr="00DC2E8E">
        <w:rPr>
          <w:b/>
          <w:bCs/>
        </w:rPr>
        <w:t>cliquer sur « Oui pour tous »</w:t>
      </w:r>
      <w:r>
        <w:t>, et l’installation va remplacer les fichiers déjà existant.</w:t>
      </w:r>
    </w:p>
    <w:p w14:paraId="197E8CD7" w14:textId="263A22E0" w:rsidR="003E776A" w:rsidRDefault="00DC2E8E" w:rsidP="00DC2E8E">
      <w:pPr>
        <w:jc w:val="center"/>
      </w:pPr>
      <w:r>
        <w:rPr>
          <w:rFonts w:ascii="Electrolux Sans Regular" w:hAnsi="Electrolux Sans Regular"/>
          <w:noProof/>
          <w:color w:val="1F497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58C2D2" wp14:editId="30A2EF53">
                <wp:simplePos x="0" y="0"/>
                <wp:positionH relativeFrom="column">
                  <wp:posOffset>2443906</wp:posOffset>
                </wp:positionH>
                <wp:positionV relativeFrom="paragraph">
                  <wp:posOffset>2031820</wp:posOffset>
                </wp:positionV>
                <wp:extent cx="661917" cy="129654"/>
                <wp:effectExtent l="19050" t="19050" r="24130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17" cy="1296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62C58" id="Rectangle 27" o:spid="_x0000_s1026" style="position:absolute;margin-left:192.45pt;margin-top:160pt;width:52.1pt;height:1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" filled="f" strokecolor="red" strokeweight="2.25pt"/>
            </w:pict>
          </mc:Fallback>
        </mc:AlternateContent>
      </w:r>
      <w:r>
        <w:rPr>
          <w:rFonts w:ascii="Electrolux Sans Regular" w:hAnsi="Electrolux Sans Regular"/>
          <w:noProof/>
          <w:color w:val="1F497D"/>
        </w:rPr>
        <w:drawing>
          <wp:inline distT="0" distB="0" distL="0" distR="0" wp14:anchorId="59A9C714" wp14:editId="66C164A6">
            <wp:extent cx="3323230" cy="2078190"/>
            <wp:effectExtent l="152400" t="152400" r="353695" b="36068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014" cy="20805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EFAC2B" w14:textId="4CD1FFC8" w:rsidR="00E1540A" w:rsidRDefault="00E1540A" w:rsidP="00E1540A">
      <w:pPr>
        <w:pStyle w:val="Paragraphedeliste"/>
        <w:numPr>
          <w:ilvl w:val="0"/>
          <w:numId w:val="15"/>
        </w:numPr>
      </w:pPr>
      <w:r>
        <w:t>Une fois l’installation terminée, vous serez redirigé vers l’interface de Shiva et un nouve</w:t>
      </w:r>
      <w:r w:rsidR="00695EDA">
        <w:t>au</w:t>
      </w:r>
      <w:r>
        <w:t xml:space="preserve"> </w:t>
      </w:r>
      <w:r w:rsidR="00BC4502">
        <w:t>raccourci</w:t>
      </w:r>
      <w:r>
        <w:t xml:space="preserve"> va apparaitre sur votre bureau : </w:t>
      </w:r>
      <w:proofErr w:type="spellStart"/>
      <w:r w:rsidRPr="00E1540A">
        <w:rPr>
          <w:b/>
          <w:bCs/>
        </w:rPr>
        <w:t>Shiva_Launcher</w:t>
      </w:r>
      <w:proofErr w:type="spellEnd"/>
      <w:r>
        <w:t>. C’est à partie de ce launcher que vous pourrez lancer l’application Shiva.</w:t>
      </w:r>
    </w:p>
    <w:p w14:paraId="21FB2619" w14:textId="5494654F" w:rsidR="00092880" w:rsidRDefault="00E1540A" w:rsidP="00E1540A">
      <w:pPr>
        <w:ind w:left="360"/>
        <w:jc w:val="center"/>
      </w:pPr>
      <w:r>
        <w:rPr>
          <w:noProof/>
        </w:rPr>
        <w:drawing>
          <wp:inline distT="0" distB="0" distL="0" distR="0" wp14:anchorId="50C89E54" wp14:editId="08AC7E3A">
            <wp:extent cx="838200" cy="752475"/>
            <wp:effectExtent l="152400" t="152400" r="361950" b="37147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752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94DF96" w14:textId="0C815F06" w:rsidR="00E1540A" w:rsidRDefault="009211EC" w:rsidP="009211EC">
      <w:pPr>
        <w:ind w:firstLine="680"/>
        <w:jc w:val="both"/>
      </w:pPr>
      <w:r>
        <w:t>Si l’application ne se lance pas ou ne veut pas démarrer, essayez de redémarrer votre pc, certaines mises à jour nécessite un redémarrage de votre machine.</w:t>
      </w:r>
    </w:p>
    <w:p w14:paraId="5A272233" w14:textId="77777777" w:rsidR="00E1540A" w:rsidRDefault="00E1540A">
      <w:r>
        <w:br w:type="page"/>
      </w:r>
    </w:p>
    <w:p w14:paraId="45E565DB" w14:textId="77777777" w:rsidR="009211EC" w:rsidRDefault="009211EC" w:rsidP="009211EC">
      <w:pPr>
        <w:ind w:firstLine="680"/>
        <w:jc w:val="both"/>
      </w:pPr>
    </w:p>
    <w:p w14:paraId="5B52524F" w14:textId="55A3B1B3" w:rsidR="00195F7D" w:rsidRDefault="00195F7D" w:rsidP="004E435E">
      <w:pPr>
        <w:pStyle w:val="NumberedHeading2"/>
        <w:jc w:val="both"/>
        <w:rPr>
          <w:lang w:val="en-GB"/>
        </w:rPr>
      </w:pPr>
      <w:bookmarkStart w:id="2" w:name="_Toc59433464"/>
      <w:r>
        <w:rPr>
          <w:lang w:val="en-GB"/>
        </w:rPr>
        <w:t>Interface</w:t>
      </w:r>
      <w:bookmarkEnd w:id="2"/>
      <w:r>
        <w:rPr>
          <w:lang w:val="en-GB"/>
        </w:rPr>
        <w:t xml:space="preserve"> </w:t>
      </w:r>
    </w:p>
    <w:p w14:paraId="002C9238" w14:textId="47EB6636" w:rsidR="00195F7D" w:rsidRDefault="00195F7D" w:rsidP="004E435E">
      <w:pPr>
        <w:jc w:val="both"/>
        <w:rPr>
          <w:lang w:val="en-GB"/>
        </w:rPr>
      </w:pPr>
    </w:p>
    <w:p w14:paraId="48F228F0" w14:textId="77777777" w:rsidR="0063226D" w:rsidRPr="0063226D" w:rsidRDefault="0063226D" w:rsidP="009211EC">
      <w:pPr>
        <w:ind w:firstLine="680"/>
        <w:jc w:val="both"/>
      </w:pPr>
      <w:r w:rsidRPr="0063226D">
        <w:t>Après démarrage de l’application vous dev</w:t>
      </w:r>
      <w:r>
        <w:t>riez voir apparaitre cette fenêtre ci-dessous :</w:t>
      </w:r>
    </w:p>
    <w:p w14:paraId="0D195AAE" w14:textId="77777777" w:rsidR="0063226D" w:rsidRPr="0063226D" w:rsidRDefault="00BB02E6" w:rsidP="004E435E">
      <w:pPr>
        <w:jc w:val="both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435C801F" wp14:editId="2EFAF4F2">
            <wp:simplePos x="0" y="0"/>
            <wp:positionH relativeFrom="column">
              <wp:posOffset>-31115</wp:posOffset>
            </wp:positionH>
            <wp:positionV relativeFrom="paragraph">
              <wp:posOffset>76200</wp:posOffset>
            </wp:positionV>
            <wp:extent cx="3284220" cy="2111375"/>
            <wp:effectExtent l="152400" t="152400" r="354330" b="3651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87EC2" w14:textId="405EF064" w:rsidR="0063226D" w:rsidRDefault="00BB02E6" w:rsidP="004E435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60435B" wp14:editId="33BDEEDC">
                <wp:simplePos x="0" y="0"/>
                <wp:positionH relativeFrom="column">
                  <wp:posOffset>1057237</wp:posOffset>
                </wp:positionH>
                <wp:positionV relativeFrom="paragraph">
                  <wp:posOffset>90881</wp:posOffset>
                </wp:positionV>
                <wp:extent cx="2512610" cy="308780"/>
                <wp:effectExtent l="19050" t="95250" r="21590" b="53340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2610" cy="30878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401E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" o:spid="_x0000_s1026" type="#_x0000_t32" style="position:absolute;margin-left:83.25pt;margin-top:7.15pt;width:197.85pt;height:24.3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" strokecolor="red" strokeweight="4.5pt">
                <v:stroke endarrow="block" joinstyle="miter"/>
              </v:shape>
            </w:pict>
          </mc:Fallback>
        </mc:AlternateContent>
      </w:r>
      <w:r w:rsidR="008755D2" w:rsidRPr="008755D2">
        <w:t xml:space="preserve"> </w:t>
      </w:r>
      <w:r w:rsidR="008755D2">
        <w:t xml:space="preserve">  </w:t>
      </w:r>
      <w:r w:rsidR="0063226D" w:rsidRPr="0063226D">
        <w:t>L’interface est divisé</w:t>
      </w:r>
      <w:r w:rsidR="0063226D">
        <w:t>e</w:t>
      </w:r>
      <w:r w:rsidR="0063226D" w:rsidRPr="0063226D">
        <w:t xml:space="preserve"> en d</w:t>
      </w:r>
      <w:r w:rsidR="0063226D">
        <w:t xml:space="preserve">eux grandes parties : les </w:t>
      </w:r>
      <w:r w:rsidR="008755D2" w:rsidRPr="008755D2">
        <w:rPr>
          <w:u w:val="single"/>
        </w:rPr>
        <w:t>APPLICATIONS</w:t>
      </w:r>
      <w:r w:rsidR="0063226D">
        <w:t xml:space="preserve"> et les </w:t>
      </w:r>
      <w:r w:rsidR="008755D2" w:rsidRPr="008755D2">
        <w:rPr>
          <w:u w:val="single"/>
        </w:rPr>
        <w:t>PARAMETRE</w:t>
      </w:r>
      <w:r w:rsidR="00DC2E8E">
        <w:rPr>
          <w:u w:val="single"/>
        </w:rPr>
        <w:t>S</w:t>
      </w:r>
      <w:r w:rsidR="0063226D">
        <w:t xml:space="preserve"> : vous serez amené </w:t>
      </w:r>
      <w:r w:rsidR="00E1540A">
        <w:t>automatiquement sur</w:t>
      </w:r>
      <w:r w:rsidR="0063226D">
        <w:t xml:space="preserve"> l’écran des applications.</w:t>
      </w:r>
    </w:p>
    <w:p w14:paraId="60E39F22" w14:textId="6EC5D82C" w:rsidR="008755D2" w:rsidRDefault="00BB02E6" w:rsidP="004E435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BAAACB" wp14:editId="43C9CAAE">
                <wp:simplePos x="0" y="0"/>
                <wp:positionH relativeFrom="column">
                  <wp:posOffset>3184724</wp:posOffset>
                </wp:positionH>
                <wp:positionV relativeFrom="paragraph">
                  <wp:posOffset>516994</wp:posOffset>
                </wp:positionV>
                <wp:extent cx="443552" cy="188509"/>
                <wp:effectExtent l="38100" t="19050" r="33020" b="59690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3552" cy="18850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9985C" id="Connecteur droit avec flèche 4" o:spid="_x0000_s1026" type="#_x0000_t32" style="position:absolute;margin-left:250.75pt;margin-top:40.7pt;width:34.95pt;height:14.85pt;flip:x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" strokecolor="red" strokeweight="4.5pt">
                <v:stroke endarrow="block" joinstyle="miter"/>
              </v:shape>
            </w:pict>
          </mc:Fallback>
        </mc:AlternateContent>
      </w:r>
      <w:r w:rsidR="008755D2">
        <w:t xml:space="preserve">   Il y apparait également un texte en bas à droite de la fenêtre qui permet de savoir si l’application est connectée (attention ! dans le cas contraire les données risques de ne pas être à jour</w:t>
      </w:r>
      <w:r w:rsidR="003E776A">
        <w:t xml:space="preserve"> et vous ne pourrez pas utiliser d’application</w:t>
      </w:r>
      <w:r w:rsidR="008755D2">
        <w:t>).</w:t>
      </w:r>
    </w:p>
    <w:p w14:paraId="24E69DF2" w14:textId="4EB0E85A" w:rsidR="0063226D" w:rsidRDefault="002F4702" w:rsidP="004E435E">
      <w:pPr>
        <w:jc w:val="both"/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45E837AF" wp14:editId="251A1E3D">
            <wp:simplePos x="0" y="0"/>
            <wp:positionH relativeFrom="column">
              <wp:posOffset>2056765</wp:posOffset>
            </wp:positionH>
            <wp:positionV relativeFrom="paragraph">
              <wp:posOffset>222581</wp:posOffset>
            </wp:positionV>
            <wp:extent cx="3265805" cy="2102485"/>
            <wp:effectExtent l="152400" t="152400" r="353695" b="35496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2102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461A9D" w14:textId="77777777" w:rsidR="0063226D" w:rsidRDefault="008755D2" w:rsidP="004E435E">
      <w:pPr>
        <w:jc w:val="both"/>
      </w:pPr>
      <w:r>
        <w:t xml:space="preserve">   L’onglet </w:t>
      </w:r>
      <w:r w:rsidRPr="008755D2">
        <w:rPr>
          <w:u w:val="single"/>
        </w:rPr>
        <w:t>APPLICATIONS</w:t>
      </w:r>
      <w:r>
        <w:t xml:space="preserve"> permet d’accéder à 4 différentes </w:t>
      </w:r>
      <w:r w:rsidR="00BB02E6">
        <w:t>applications</w:t>
      </w:r>
      <w:r>
        <w:t> :</w:t>
      </w:r>
    </w:p>
    <w:p w14:paraId="2277E0BD" w14:textId="77777777" w:rsidR="008755D2" w:rsidRDefault="008755D2" w:rsidP="004E435E">
      <w:pPr>
        <w:pStyle w:val="Paragraphedeliste"/>
        <w:numPr>
          <w:ilvl w:val="0"/>
          <w:numId w:val="14"/>
        </w:numPr>
        <w:jc w:val="both"/>
      </w:pPr>
      <w:r>
        <w:t>Tarif de base et liste produits</w:t>
      </w:r>
    </w:p>
    <w:p w14:paraId="429B0486" w14:textId="77777777" w:rsidR="008755D2" w:rsidRDefault="008755D2" w:rsidP="004E435E">
      <w:pPr>
        <w:pStyle w:val="Paragraphedeliste"/>
        <w:jc w:val="both"/>
      </w:pPr>
    </w:p>
    <w:p w14:paraId="50094FA3" w14:textId="77777777" w:rsidR="004E435E" w:rsidRDefault="008755D2" w:rsidP="004E435E">
      <w:pPr>
        <w:pStyle w:val="Paragraphedeliste"/>
        <w:numPr>
          <w:ilvl w:val="0"/>
          <w:numId w:val="14"/>
        </w:numPr>
        <w:jc w:val="both"/>
      </w:pPr>
      <w:r>
        <w:t>Tarif Clients</w:t>
      </w:r>
    </w:p>
    <w:p w14:paraId="27D9DBDB" w14:textId="77777777" w:rsidR="004E435E" w:rsidRDefault="004E435E" w:rsidP="004E435E">
      <w:pPr>
        <w:pStyle w:val="Paragraphedeliste"/>
        <w:jc w:val="both"/>
      </w:pPr>
    </w:p>
    <w:p w14:paraId="6BD41D19" w14:textId="77777777" w:rsidR="008755D2" w:rsidRDefault="008755D2" w:rsidP="004E435E">
      <w:pPr>
        <w:pStyle w:val="Paragraphedeliste"/>
        <w:numPr>
          <w:ilvl w:val="0"/>
          <w:numId w:val="14"/>
        </w:numPr>
        <w:jc w:val="both"/>
      </w:pPr>
      <w:r>
        <w:t>Analyse Tarif</w:t>
      </w:r>
    </w:p>
    <w:p w14:paraId="436D3F4B" w14:textId="77777777" w:rsidR="004E435E" w:rsidRDefault="004E435E" w:rsidP="004E435E">
      <w:pPr>
        <w:pStyle w:val="Paragraphedeliste"/>
        <w:jc w:val="both"/>
      </w:pPr>
    </w:p>
    <w:p w14:paraId="1F78702F" w14:textId="77777777" w:rsidR="008755D2" w:rsidRDefault="008755D2" w:rsidP="004E435E">
      <w:pPr>
        <w:pStyle w:val="Paragraphedeliste"/>
        <w:numPr>
          <w:ilvl w:val="0"/>
          <w:numId w:val="14"/>
        </w:numPr>
        <w:jc w:val="both"/>
      </w:pPr>
      <w:r>
        <w:t>Produits</w:t>
      </w:r>
    </w:p>
    <w:p w14:paraId="6A747E95" w14:textId="77777777" w:rsidR="0063226D" w:rsidRDefault="0063226D" w:rsidP="004E435E">
      <w:pPr>
        <w:jc w:val="both"/>
      </w:pPr>
    </w:p>
    <w:p w14:paraId="12290D39" w14:textId="77777777" w:rsidR="0063226D" w:rsidRDefault="0063226D" w:rsidP="004E435E">
      <w:pPr>
        <w:jc w:val="both"/>
      </w:pPr>
    </w:p>
    <w:p w14:paraId="51487439" w14:textId="37BF97D8" w:rsidR="00DC2E8E" w:rsidRDefault="00DC2E8E" w:rsidP="00DC2E8E">
      <w:pPr>
        <w:ind w:firstLine="680"/>
        <w:jc w:val="both"/>
      </w:pPr>
      <w:r>
        <w:t>Au lancement, chaque application Shiva peut faire une mise à jour spécifique, afin d’obtenir les dernières données.</w:t>
      </w:r>
    </w:p>
    <w:p w14:paraId="639F8420" w14:textId="0C0EECEC" w:rsidR="00E1540A" w:rsidRDefault="00DC2E8E" w:rsidP="00DC2E8E">
      <w:pPr>
        <w:ind w:firstLine="680"/>
        <w:jc w:val="both"/>
      </w:pPr>
      <w:r>
        <w:rPr>
          <w:noProof/>
        </w:rPr>
        <w:drawing>
          <wp:inline distT="0" distB="0" distL="0" distR="0" wp14:anchorId="799C9C29" wp14:editId="081FB740">
            <wp:extent cx="4072890" cy="1591945"/>
            <wp:effectExtent l="171450" t="171450" r="365760" b="37020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" t="2371" r="-1"/>
                    <a:stretch/>
                  </pic:blipFill>
                  <pic:spPr bwMode="auto">
                    <a:xfrm>
                      <a:off x="0" y="0"/>
                      <a:ext cx="4072890" cy="1591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74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0AE76" w14:textId="54369193" w:rsidR="004E435E" w:rsidRDefault="004E435E" w:rsidP="004E435E">
      <w:pPr>
        <w:pStyle w:val="NumberedHeading1"/>
        <w:jc w:val="both"/>
      </w:pPr>
      <w:bookmarkStart w:id="3" w:name="_Toc59433465"/>
      <w:r>
        <w:lastRenderedPageBreak/>
        <w:t>Applications</w:t>
      </w:r>
      <w:bookmarkEnd w:id="3"/>
      <w:r>
        <w:t xml:space="preserve"> </w:t>
      </w:r>
    </w:p>
    <w:p w14:paraId="7D41AFB8" w14:textId="3292C2D7" w:rsidR="000B6BFE" w:rsidRDefault="000B6BFE" w:rsidP="000B6BFE"/>
    <w:p w14:paraId="5BFF114A" w14:textId="73118914" w:rsidR="000B6BFE" w:rsidRPr="000B6BFE" w:rsidRDefault="00402B2E" w:rsidP="000B6BFE">
      <w:pPr>
        <w:ind w:firstLine="454"/>
      </w:pPr>
      <w:r>
        <w:t>La partie Application traite en détail l’utilisation des différentes applications de Shiva</w:t>
      </w:r>
    </w:p>
    <w:p w14:paraId="7020720E" w14:textId="5A2E786C" w:rsidR="00BC4502" w:rsidRPr="00BC4502" w:rsidRDefault="00324A1D" w:rsidP="00BC4502">
      <w:pPr>
        <w:pStyle w:val="NumberedHeading2"/>
      </w:pPr>
      <w:bookmarkStart w:id="4" w:name="_Toc59433466"/>
      <w:r w:rsidRPr="00324A1D">
        <w:t xml:space="preserve">Tarif de base et liste </w:t>
      </w:r>
      <w:r>
        <w:t>produits</w:t>
      </w:r>
      <w:bookmarkEnd w:id="4"/>
    </w:p>
    <w:p w14:paraId="041D9FC7" w14:textId="77777777" w:rsidR="00BC4502" w:rsidRDefault="00BC4502" w:rsidP="00BC4502">
      <w:r>
        <w:rPr>
          <w:noProof/>
        </w:rPr>
        <w:drawing>
          <wp:inline distT="0" distB="0" distL="0" distR="0" wp14:anchorId="2C6CDF87" wp14:editId="76277CE9">
            <wp:extent cx="5633489" cy="3052094"/>
            <wp:effectExtent l="152400" t="152400" r="367665" b="3581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439" cy="30596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FA0B25" w14:textId="63EFDDD2" w:rsidR="00BC4502" w:rsidRPr="00BC4502" w:rsidRDefault="00BC4502" w:rsidP="00BC4502">
      <w:pPr>
        <w:pStyle w:val="NumberedHeading3"/>
      </w:pPr>
      <w:bookmarkStart w:id="5" w:name="_Toc59433467"/>
      <w:r>
        <w:t>Utilité</w:t>
      </w:r>
      <w:bookmarkEnd w:id="5"/>
    </w:p>
    <w:p w14:paraId="0C2003E6" w14:textId="3761DE76" w:rsidR="00BC4502" w:rsidRPr="00BC4502" w:rsidRDefault="00BC4502" w:rsidP="005A10C5">
      <w:pPr>
        <w:jc w:val="both"/>
      </w:pPr>
    </w:p>
    <w:p w14:paraId="2EC06573" w14:textId="328ED307" w:rsidR="000B6BFE" w:rsidRDefault="000B6BFE" w:rsidP="005A10C5">
      <w:pPr>
        <w:ind w:firstLine="680"/>
        <w:jc w:val="both"/>
      </w:pPr>
      <w:r>
        <w:t xml:space="preserve">Cette première application sert à </w:t>
      </w:r>
      <w:r w:rsidRPr="002C174E">
        <w:rPr>
          <w:b/>
          <w:bCs/>
        </w:rPr>
        <w:t>visualiser nos produits</w:t>
      </w:r>
      <w:r w:rsidR="00402B2E">
        <w:t xml:space="preserve">, </w:t>
      </w:r>
      <w:r w:rsidR="00BC4502">
        <w:t xml:space="preserve">leur </w:t>
      </w:r>
      <w:r w:rsidRPr="002C174E">
        <w:rPr>
          <w:b/>
          <w:bCs/>
        </w:rPr>
        <w:t>historique</w:t>
      </w:r>
      <w:r w:rsidR="00402B2E">
        <w:t>,</w:t>
      </w:r>
      <w:r>
        <w:t xml:space="preserve"> </w:t>
      </w:r>
      <w:r w:rsidR="00BC4502">
        <w:t xml:space="preserve">ainsi que leur actuel </w:t>
      </w:r>
      <w:r w:rsidRPr="002C174E">
        <w:rPr>
          <w:b/>
          <w:bCs/>
        </w:rPr>
        <w:t>statut</w:t>
      </w:r>
      <w:r>
        <w:t xml:space="preserve"> : nouveau avec ou sans précédent, fin de vie, supprimé. </w:t>
      </w:r>
      <w:r w:rsidR="00C55D6F">
        <w:t xml:space="preserve">Des </w:t>
      </w:r>
      <w:r w:rsidR="00C55D6F" w:rsidRPr="002C174E">
        <w:rPr>
          <w:b/>
          <w:bCs/>
        </w:rPr>
        <w:t>fiches produit</w:t>
      </w:r>
      <w:r w:rsidR="00C55D6F">
        <w:t xml:space="preserve"> sont présentes pour la majorité des références et peuvent être téléchargées.</w:t>
      </w:r>
    </w:p>
    <w:p w14:paraId="3B01CDEB" w14:textId="565D8A17" w:rsidR="00C55D6F" w:rsidRDefault="00C55D6F" w:rsidP="005A10C5">
      <w:pPr>
        <w:ind w:firstLine="680"/>
        <w:jc w:val="both"/>
      </w:pPr>
      <w:r>
        <w:t xml:space="preserve">Elle permet également de </w:t>
      </w:r>
      <w:r w:rsidRPr="002C174E">
        <w:rPr>
          <w:b/>
          <w:bCs/>
        </w:rPr>
        <w:t>réaliser une recherche</w:t>
      </w:r>
      <w:r>
        <w:t xml:space="preserve">, à partir d’une </w:t>
      </w:r>
      <w:r w:rsidRPr="002C174E">
        <w:rPr>
          <w:b/>
          <w:bCs/>
        </w:rPr>
        <w:t>référence</w:t>
      </w:r>
      <w:r>
        <w:t xml:space="preserve"> ou bien d’un </w:t>
      </w:r>
      <w:r w:rsidRPr="002C174E">
        <w:rPr>
          <w:b/>
          <w:bCs/>
        </w:rPr>
        <w:t>PNC</w:t>
      </w:r>
      <w:r>
        <w:t xml:space="preserve">. Cette recherche, traduit sous forme de tableau, peut ensuite être affiné par un </w:t>
      </w:r>
      <w:r w:rsidRPr="002C174E">
        <w:rPr>
          <w:b/>
          <w:bCs/>
        </w:rPr>
        <w:t>système de filtre</w:t>
      </w:r>
      <w:r>
        <w:t xml:space="preserve"> et de sous-catégories, en fonction de ce que l’on recherche, mais elle peut également être </w:t>
      </w:r>
      <w:r w:rsidRPr="002C174E">
        <w:rPr>
          <w:b/>
          <w:bCs/>
        </w:rPr>
        <w:t>exporté</w:t>
      </w:r>
      <w:r>
        <w:t>.</w:t>
      </w:r>
    </w:p>
    <w:p w14:paraId="5D876D38" w14:textId="41A86A26" w:rsidR="00C55D6F" w:rsidRDefault="00C55D6F" w:rsidP="005A10C5">
      <w:pPr>
        <w:ind w:firstLine="680"/>
        <w:jc w:val="both"/>
      </w:pPr>
      <w:r>
        <w:t xml:space="preserve">Enfin cette application permet de </w:t>
      </w:r>
      <w:r w:rsidRPr="002C174E">
        <w:rPr>
          <w:b/>
          <w:bCs/>
        </w:rPr>
        <w:t>comparer deux références</w:t>
      </w:r>
      <w:r>
        <w:t xml:space="preserve"> entre elles</w:t>
      </w:r>
      <w:r w:rsidR="002C174E">
        <w:t>.</w:t>
      </w:r>
    </w:p>
    <w:p w14:paraId="5EAFCCCD" w14:textId="0C0A7461" w:rsidR="00BC4502" w:rsidRDefault="00BC4502" w:rsidP="006B33ED">
      <w:pPr>
        <w:ind w:firstLine="680"/>
        <w:jc w:val="both"/>
      </w:pPr>
    </w:p>
    <w:p w14:paraId="081F7732" w14:textId="3A2C775B" w:rsidR="008E261E" w:rsidRDefault="008E261E" w:rsidP="006B33ED">
      <w:pPr>
        <w:ind w:firstLine="680"/>
        <w:jc w:val="both"/>
      </w:pPr>
    </w:p>
    <w:p w14:paraId="56EBAEC1" w14:textId="78A74A5A" w:rsidR="008E261E" w:rsidRDefault="008E261E" w:rsidP="006B33ED">
      <w:pPr>
        <w:ind w:firstLine="680"/>
        <w:jc w:val="both"/>
      </w:pPr>
    </w:p>
    <w:p w14:paraId="44DC5874" w14:textId="2AD43E8C" w:rsidR="008E261E" w:rsidRDefault="008E261E" w:rsidP="006B33ED">
      <w:pPr>
        <w:ind w:firstLine="680"/>
        <w:jc w:val="both"/>
      </w:pPr>
    </w:p>
    <w:p w14:paraId="2B7048F1" w14:textId="0E1D990B" w:rsidR="008E261E" w:rsidRDefault="008E261E" w:rsidP="006B33ED">
      <w:pPr>
        <w:ind w:firstLine="680"/>
        <w:jc w:val="both"/>
      </w:pPr>
    </w:p>
    <w:p w14:paraId="2084FD76" w14:textId="206E1485" w:rsidR="008E261E" w:rsidRDefault="008E261E" w:rsidP="006B33ED">
      <w:pPr>
        <w:ind w:firstLine="680"/>
        <w:jc w:val="both"/>
      </w:pPr>
    </w:p>
    <w:p w14:paraId="3A15F048" w14:textId="4C2E2D07" w:rsidR="008E261E" w:rsidRDefault="008E261E" w:rsidP="006B33ED">
      <w:pPr>
        <w:ind w:firstLine="680"/>
        <w:jc w:val="both"/>
      </w:pPr>
    </w:p>
    <w:p w14:paraId="22823DF6" w14:textId="5B5914CF" w:rsidR="008E261E" w:rsidRDefault="008E261E" w:rsidP="006B33ED">
      <w:pPr>
        <w:ind w:firstLine="680"/>
        <w:jc w:val="both"/>
      </w:pPr>
    </w:p>
    <w:p w14:paraId="03803F71" w14:textId="3E4677A5" w:rsidR="008E261E" w:rsidRDefault="008E261E" w:rsidP="006B33ED">
      <w:pPr>
        <w:ind w:firstLine="680"/>
        <w:jc w:val="both"/>
      </w:pPr>
    </w:p>
    <w:p w14:paraId="35337317" w14:textId="77777777" w:rsidR="008E261E" w:rsidRDefault="008E261E" w:rsidP="006B33ED">
      <w:pPr>
        <w:ind w:firstLine="680"/>
        <w:jc w:val="both"/>
      </w:pPr>
    </w:p>
    <w:p w14:paraId="4BDC4F74" w14:textId="1BEC7DC2" w:rsidR="00BC4502" w:rsidRDefault="00BC4502" w:rsidP="006B33ED">
      <w:pPr>
        <w:pStyle w:val="NumberedHeading3"/>
        <w:jc w:val="both"/>
      </w:pPr>
      <w:bookmarkStart w:id="6" w:name="_Toc59433468"/>
      <w:r>
        <w:lastRenderedPageBreak/>
        <w:t>Fonctionnement</w:t>
      </w:r>
      <w:bookmarkEnd w:id="6"/>
    </w:p>
    <w:p w14:paraId="5AA14248" w14:textId="5064EF62" w:rsidR="00D43E52" w:rsidRDefault="00D43E52" w:rsidP="006B33ED">
      <w:pPr>
        <w:jc w:val="both"/>
      </w:pPr>
    </w:p>
    <w:p w14:paraId="4B407564" w14:textId="3C674559" w:rsidR="00960D28" w:rsidRPr="00EF7E03" w:rsidRDefault="00960D28" w:rsidP="00EF7E03">
      <w:pPr>
        <w:pStyle w:val="Listenumros"/>
      </w:pPr>
      <w:r w:rsidRPr="00EF7E03">
        <w:t>Recherche de produit</w:t>
      </w:r>
    </w:p>
    <w:p w14:paraId="286A7996" w14:textId="77777777" w:rsidR="00443F16" w:rsidRDefault="00443F16" w:rsidP="00443F16">
      <w:pPr>
        <w:pStyle w:val="Paragraphedeliste"/>
        <w:jc w:val="both"/>
      </w:pPr>
    </w:p>
    <w:p w14:paraId="775B7742" w14:textId="77777777" w:rsidR="00960D28" w:rsidRPr="00D43E52" w:rsidRDefault="00960D28" w:rsidP="006B33ED">
      <w:pPr>
        <w:pStyle w:val="Paragraphedeliste"/>
        <w:jc w:val="both"/>
      </w:pPr>
    </w:p>
    <w:p w14:paraId="074647C6" w14:textId="1F51CDAA" w:rsidR="000B6BFE" w:rsidRDefault="00960D28" w:rsidP="006B33ED">
      <w:pPr>
        <w:pStyle w:val="Paragraphedeliste"/>
        <w:numPr>
          <w:ilvl w:val="0"/>
          <w:numId w:val="16"/>
        </w:numPr>
        <w:jc w:val="both"/>
      </w:pPr>
      <w:r>
        <w:t>Sélectionner la période voulu</w:t>
      </w:r>
      <w:r w:rsidR="00211A51">
        <w:t>e</w:t>
      </w:r>
      <w:r>
        <w:t xml:space="preserve"> </w:t>
      </w:r>
      <w:r w:rsidR="00211A51">
        <w:t xml:space="preserve">via le volet déroulant </w:t>
      </w:r>
      <w:r>
        <w:t>(les références et leurs tarifs sont liés à leur date de création). L’application vous renverra de base sur la période en cours</w:t>
      </w:r>
      <w:r w:rsidR="006B33ED">
        <w:t>.</w:t>
      </w:r>
    </w:p>
    <w:p w14:paraId="29624F2B" w14:textId="01C61B0A" w:rsidR="00960D28" w:rsidRDefault="006B33ED" w:rsidP="006B33ED">
      <w:pPr>
        <w:ind w:firstLine="720"/>
        <w:jc w:val="both"/>
      </w:pPr>
      <w:r>
        <w:t>On peut</w:t>
      </w:r>
      <w:r w:rsidR="00960D28">
        <w:t xml:space="preserve"> ainsi visualiser l’ensemble des références </w:t>
      </w:r>
      <w:r>
        <w:t>de la période en question.</w:t>
      </w:r>
    </w:p>
    <w:p w14:paraId="2808002A" w14:textId="1EA897BD" w:rsidR="008E261E" w:rsidRDefault="008E261E" w:rsidP="009220D7">
      <w:pPr>
        <w:ind w:firstLine="720"/>
        <w:jc w:val="center"/>
      </w:pPr>
      <w:r>
        <w:rPr>
          <w:noProof/>
        </w:rPr>
        <w:drawing>
          <wp:inline distT="0" distB="0" distL="0" distR="0" wp14:anchorId="56505AE7" wp14:editId="39E30275">
            <wp:extent cx="5254388" cy="2851389"/>
            <wp:effectExtent l="152400" t="152400" r="365760" b="36830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828" cy="2855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B67500" w14:textId="2FD2A79B" w:rsidR="00960D28" w:rsidRDefault="00960D28" w:rsidP="006B33ED">
      <w:pPr>
        <w:pStyle w:val="Paragraphedeliste"/>
        <w:numPr>
          <w:ilvl w:val="0"/>
          <w:numId w:val="16"/>
        </w:numPr>
        <w:jc w:val="both"/>
      </w:pPr>
      <w:r>
        <w:t>Rempli</w:t>
      </w:r>
      <w:r w:rsidR="00211A51">
        <w:t>r</w:t>
      </w:r>
      <w:r>
        <w:t xml:space="preserve"> l’un des champs de recherche : il est possible de chercher des références, des PNC, des familles et sous-famille de produits, </w:t>
      </w:r>
      <w:r w:rsidR="00211A51">
        <w:t>ou des marques.</w:t>
      </w:r>
    </w:p>
    <w:p w14:paraId="3F74B9C1" w14:textId="4390EAFF" w:rsidR="009F7B19" w:rsidRDefault="009F7B19" w:rsidP="009220D7">
      <w:pPr>
        <w:pStyle w:val="Paragraphedeliste"/>
        <w:jc w:val="center"/>
      </w:pPr>
      <w:r>
        <w:rPr>
          <w:noProof/>
        </w:rPr>
        <w:drawing>
          <wp:inline distT="0" distB="0" distL="0" distR="0" wp14:anchorId="5EC8B2A1" wp14:editId="7C2175EB">
            <wp:extent cx="5253990" cy="2851173"/>
            <wp:effectExtent l="152400" t="152400" r="365760" b="36830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816" cy="2856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2818F1" w14:textId="77777777" w:rsidR="006B33ED" w:rsidRDefault="006B33ED" w:rsidP="006B33ED">
      <w:pPr>
        <w:pStyle w:val="Paragraphedeliste"/>
        <w:jc w:val="both"/>
      </w:pPr>
    </w:p>
    <w:p w14:paraId="6E8785C3" w14:textId="20B7D33E" w:rsidR="00211A51" w:rsidRDefault="00211A51" w:rsidP="006B33ED">
      <w:pPr>
        <w:pStyle w:val="Paragraphedeliste"/>
        <w:numPr>
          <w:ilvl w:val="0"/>
          <w:numId w:val="16"/>
        </w:numPr>
        <w:jc w:val="both"/>
      </w:pPr>
      <w:r>
        <w:lastRenderedPageBreak/>
        <w:t>Appuyer sur le bouton Actualiser ou sur Entrée pour afficher les résultats de la recherche.</w:t>
      </w:r>
    </w:p>
    <w:p w14:paraId="472FBCC0" w14:textId="1AEB883C" w:rsidR="00211A51" w:rsidRDefault="00211A51" w:rsidP="006B33ED">
      <w:pPr>
        <w:pStyle w:val="Paragraphedeliste"/>
        <w:jc w:val="both"/>
      </w:pPr>
      <w:r>
        <w:t xml:space="preserve">Après un petit temps de chargement, tous les produits en lien avec les </w:t>
      </w:r>
      <w:r w:rsidR="006B33ED">
        <w:t xml:space="preserve">recherches vont s’afficher sous forme d’un tableau déroulant. </w:t>
      </w:r>
    </w:p>
    <w:p w14:paraId="58D62868" w14:textId="77777777" w:rsidR="004179C7" w:rsidRDefault="004179C7" w:rsidP="006B33ED">
      <w:pPr>
        <w:pStyle w:val="Paragraphedeliste"/>
        <w:jc w:val="both"/>
      </w:pPr>
    </w:p>
    <w:p w14:paraId="4D582068" w14:textId="3E3BD440" w:rsidR="004179C7" w:rsidRDefault="009220D7" w:rsidP="004179C7">
      <w:pPr>
        <w:pStyle w:val="Paragraphedeliste"/>
        <w:jc w:val="center"/>
      </w:pPr>
      <w:r>
        <w:rPr>
          <w:noProof/>
        </w:rPr>
        <w:drawing>
          <wp:inline distT="0" distB="0" distL="0" distR="0" wp14:anchorId="020554A3" wp14:editId="412858E8">
            <wp:extent cx="5130176" cy="278398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430" cy="279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A0BF" w14:textId="77777777" w:rsidR="004179C7" w:rsidRDefault="004179C7" w:rsidP="004179C7">
      <w:pPr>
        <w:pStyle w:val="Paragraphedeliste"/>
        <w:jc w:val="center"/>
      </w:pPr>
    </w:p>
    <w:p w14:paraId="058B8355" w14:textId="6DD25B17" w:rsidR="006B33ED" w:rsidRDefault="00960D28" w:rsidP="00EF7E03">
      <w:pPr>
        <w:pStyle w:val="Listenumros"/>
      </w:pPr>
      <w:r>
        <w:t>Lecture des résultats</w:t>
      </w:r>
    </w:p>
    <w:p w14:paraId="7279359C" w14:textId="358AF9B0" w:rsidR="00E77ACC" w:rsidRDefault="00E77ACC" w:rsidP="00231735">
      <w:pPr>
        <w:pStyle w:val="Paragraphedeliste"/>
        <w:jc w:val="both"/>
      </w:pPr>
    </w:p>
    <w:p w14:paraId="2F99B4EC" w14:textId="5DA6F92E" w:rsidR="00E77ACC" w:rsidRDefault="00E77ACC" w:rsidP="00E77ACC">
      <w:pPr>
        <w:pStyle w:val="Paragraphedeliste"/>
        <w:numPr>
          <w:ilvl w:val="0"/>
          <w:numId w:val="22"/>
        </w:numPr>
        <w:jc w:val="both"/>
      </w:pPr>
      <w:r>
        <w:t xml:space="preserve">Les résultats d’une recherche </w:t>
      </w:r>
      <w:r w:rsidR="00C11C91">
        <w:t>s’affiche</w:t>
      </w:r>
      <w:r w:rsidR="00734F80">
        <w:t>nt</w:t>
      </w:r>
      <w:r w:rsidR="00C11C91">
        <w:t xml:space="preserve"> sous la forme d’un tableau, dans la partie centrale de l</w:t>
      </w:r>
      <w:r w:rsidR="00460E9E">
        <w:t xml:space="preserve">’application. Ce tableau </w:t>
      </w:r>
      <w:r w:rsidR="00734F80">
        <w:t>s’étend vers la droite et vers le bas (en fonction du nombre de résultats</w:t>
      </w:r>
      <w:r w:rsidR="00E6256D">
        <w:t>).</w:t>
      </w:r>
    </w:p>
    <w:p w14:paraId="69B24023" w14:textId="7AA0B913" w:rsidR="00E6256D" w:rsidRDefault="00E6256D" w:rsidP="00E6256D">
      <w:pPr>
        <w:pStyle w:val="Paragraphedeliste"/>
        <w:jc w:val="both"/>
      </w:pPr>
    </w:p>
    <w:p w14:paraId="02E908F0" w14:textId="696F987B" w:rsidR="00A51A66" w:rsidRDefault="00B40BB5" w:rsidP="00A51A66">
      <w:pPr>
        <w:pStyle w:val="Paragraphedeliste"/>
        <w:jc w:val="center"/>
      </w:pPr>
      <w:r>
        <w:rPr>
          <w:noProof/>
        </w:rPr>
        <w:drawing>
          <wp:inline distT="0" distB="0" distL="0" distR="0" wp14:anchorId="61011C49" wp14:editId="0F169E41">
            <wp:extent cx="5083791" cy="2758811"/>
            <wp:effectExtent l="0" t="0" r="3175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899" cy="276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99580" w14:textId="31294224" w:rsidR="00713662" w:rsidRDefault="00713662" w:rsidP="00A51A66">
      <w:pPr>
        <w:pStyle w:val="Paragraphedeliste"/>
        <w:jc w:val="center"/>
      </w:pPr>
    </w:p>
    <w:p w14:paraId="16DB35A0" w14:textId="72A4E6BB" w:rsidR="00713662" w:rsidRDefault="00713662" w:rsidP="00A51A66">
      <w:pPr>
        <w:pStyle w:val="Paragraphedeliste"/>
        <w:jc w:val="center"/>
      </w:pPr>
    </w:p>
    <w:p w14:paraId="3B348932" w14:textId="69802757" w:rsidR="00713662" w:rsidRDefault="00713662" w:rsidP="00A51A66">
      <w:pPr>
        <w:pStyle w:val="Paragraphedeliste"/>
        <w:jc w:val="center"/>
      </w:pPr>
    </w:p>
    <w:p w14:paraId="74722F2F" w14:textId="5B892492" w:rsidR="00713662" w:rsidRDefault="00713662" w:rsidP="00A51A66">
      <w:pPr>
        <w:pStyle w:val="Paragraphedeliste"/>
        <w:jc w:val="center"/>
      </w:pPr>
    </w:p>
    <w:p w14:paraId="374CD0AD" w14:textId="18EE5C4F" w:rsidR="00713662" w:rsidRDefault="00713662" w:rsidP="00A51A66">
      <w:pPr>
        <w:pStyle w:val="Paragraphedeliste"/>
        <w:jc w:val="center"/>
      </w:pPr>
    </w:p>
    <w:p w14:paraId="0B5805EA" w14:textId="4AE792DC" w:rsidR="00713662" w:rsidRDefault="00713662" w:rsidP="00A51A66">
      <w:pPr>
        <w:pStyle w:val="Paragraphedeliste"/>
        <w:jc w:val="center"/>
      </w:pPr>
    </w:p>
    <w:p w14:paraId="30F9EC3F" w14:textId="7EE8FD0E" w:rsidR="00713662" w:rsidRDefault="00713662" w:rsidP="00A51A66">
      <w:pPr>
        <w:pStyle w:val="Paragraphedeliste"/>
        <w:jc w:val="center"/>
      </w:pPr>
    </w:p>
    <w:p w14:paraId="4B410FED" w14:textId="77777777" w:rsidR="00713662" w:rsidRDefault="00713662" w:rsidP="00A51A66">
      <w:pPr>
        <w:pStyle w:val="Paragraphedeliste"/>
        <w:jc w:val="center"/>
      </w:pPr>
    </w:p>
    <w:p w14:paraId="3681C6B7" w14:textId="77777777" w:rsidR="00B40BB5" w:rsidRDefault="00B40BB5" w:rsidP="00A51A66">
      <w:pPr>
        <w:pStyle w:val="Paragraphedeliste"/>
        <w:jc w:val="center"/>
      </w:pPr>
    </w:p>
    <w:p w14:paraId="41ADB733" w14:textId="190BEDF4" w:rsidR="0036757A" w:rsidRDefault="008E6C02" w:rsidP="00E77ACC">
      <w:pPr>
        <w:pStyle w:val="Paragraphedeliste"/>
        <w:numPr>
          <w:ilvl w:val="0"/>
          <w:numId w:val="22"/>
        </w:numPr>
        <w:jc w:val="both"/>
      </w:pPr>
      <w:r>
        <w:lastRenderedPageBreak/>
        <w:t>La première ligne d</w:t>
      </w:r>
      <w:r w:rsidR="00394DF8">
        <w:t>e ce tableau correspond aux libellés des informations situés dans les colonnes</w:t>
      </w:r>
      <w:r w:rsidR="005B44A4">
        <w:t xml:space="preserve"> (</w:t>
      </w:r>
      <w:r w:rsidR="009859CD">
        <w:t>PNC, famille, visuel…).</w:t>
      </w:r>
    </w:p>
    <w:p w14:paraId="623A077E" w14:textId="77777777" w:rsidR="00E6256D" w:rsidRDefault="00E6256D" w:rsidP="00E6256D">
      <w:pPr>
        <w:pStyle w:val="Paragraphedeliste"/>
      </w:pPr>
    </w:p>
    <w:p w14:paraId="78369D36" w14:textId="5B54EA84" w:rsidR="00E6256D" w:rsidRDefault="00713662" w:rsidP="00E6256D">
      <w:pPr>
        <w:pStyle w:val="Paragraphedeliste"/>
        <w:jc w:val="both"/>
      </w:pPr>
      <w:r>
        <w:rPr>
          <w:noProof/>
        </w:rPr>
        <w:drawing>
          <wp:inline distT="0" distB="0" distL="0" distR="0" wp14:anchorId="46FC7412" wp14:editId="7251BDF5">
            <wp:extent cx="5759450" cy="3125470"/>
            <wp:effectExtent l="152400" t="152400" r="355600" b="36068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25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B5C210" w14:textId="4EE2C02B" w:rsidR="00713662" w:rsidRDefault="00713662" w:rsidP="00E6256D">
      <w:pPr>
        <w:pStyle w:val="Paragraphedeliste"/>
        <w:jc w:val="both"/>
      </w:pPr>
    </w:p>
    <w:p w14:paraId="6BF32216" w14:textId="77777777" w:rsidR="00713662" w:rsidRDefault="00713662" w:rsidP="00E6256D">
      <w:pPr>
        <w:pStyle w:val="Paragraphedeliste"/>
        <w:jc w:val="both"/>
      </w:pPr>
    </w:p>
    <w:p w14:paraId="63285EA5" w14:textId="7EF7546B" w:rsidR="00061C17" w:rsidRDefault="0036757A" w:rsidP="00E77ACC">
      <w:pPr>
        <w:pStyle w:val="Paragraphedeliste"/>
        <w:numPr>
          <w:ilvl w:val="0"/>
          <w:numId w:val="22"/>
        </w:numPr>
        <w:jc w:val="both"/>
      </w:pPr>
      <w:r>
        <w:t>Une couleur est également présente en fond sur chacune des ligne</w:t>
      </w:r>
      <w:r w:rsidR="0093042F">
        <w:t>s</w:t>
      </w:r>
      <w:r>
        <w:t xml:space="preserve"> : </w:t>
      </w:r>
      <w:r w:rsidR="00191F29">
        <w:t>une légende se situe en bas à gauche de l’écran, est correspond à la signification d’une couleur</w:t>
      </w:r>
      <w:r w:rsidR="00061C17">
        <w:t xml:space="preserve"> (il s’agit également d’un outil de tri </w:t>
      </w:r>
      <w:commentRangeStart w:id="7"/>
      <w:r w:rsidR="00061C17">
        <w:t>rapide</w:t>
      </w:r>
      <w:commentRangeEnd w:id="7"/>
      <w:r w:rsidR="001A2CEC">
        <w:rPr>
          <w:rStyle w:val="Marquedecommentaire"/>
        </w:rPr>
        <w:commentReference w:id="7"/>
      </w:r>
      <w:r w:rsidR="00061C17">
        <w:t>)</w:t>
      </w:r>
      <w:r w:rsidR="003A102C">
        <w:t>.</w:t>
      </w:r>
    </w:p>
    <w:p w14:paraId="716E8188" w14:textId="77777777" w:rsidR="00A9353E" w:rsidRDefault="00A9353E" w:rsidP="009859CD">
      <w:pPr>
        <w:pStyle w:val="Paragraphedeliste"/>
        <w:jc w:val="both"/>
      </w:pPr>
    </w:p>
    <w:p w14:paraId="7FE19252" w14:textId="54AA2E48" w:rsidR="00A9353E" w:rsidRDefault="00A9353E" w:rsidP="00A9353E">
      <w:pPr>
        <w:pStyle w:val="Paragraphedeliste"/>
        <w:jc w:val="center"/>
      </w:pPr>
      <w:r>
        <w:rPr>
          <w:noProof/>
        </w:rPr>
        <w:drawing>
          <wp:inline distT="0" distB="0" distL="0" distR="0" wp14:anchorId="1FBE54D4" wp14:editId="63C9063B">
            <wp:extent cx="4171950" cy="6096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1CC7" w14:textId="77777777" w:rsidR="00E6256D" w:rsidRDefault="00E6256D" w:rsidP="00E6256D">
      <w:pPr>
        <w:pStyle w:val="Paragraphedeliste"/>
        <w:jc w:val="both"/>
      </w:pPr>
    </w:p>
    <w:p w14:paraId="6B170CCB" w14:textId="4B765F1E" w:rsidR="00F35A81" w:rsidRDefault="00F35A81" w:rsidP="00F35A81">
      <w:pPr>
        <w:pStyle w:val="Paragraphedeliste"/>
      </w:pPr>
    </w:p>
    <w:p w14:paraId="172BD55F" w14:textId="07A55E54" w:rsidR="00157ED1" w:rsidRDefault="00157ED1" w:rsidP="00F35A81">
      <w:pPr>
        <w:pStyle w:val="Paragraphedeliste"/>
      </w:pPr>
    </w:p>
    <w:p w14:paraId="6E20748F" w14:textId="6E248D0E" w:rsidR="00157ED1" w:rsidRDefault="00157ED1" w:rsidP="00F35A81">
      <w:pPr>
        <w:pStyle w:val="Paragraphedeliste"/>
      </w:pPr>
    </w:p>
    <w:p w14:paraId="0B443CB6" w14:textId="53D9D7E0" w:rsidR="00157ED1" w:rsidRDefault="00157ED1" w:rsidP="00F35A81">
      <w:pPr>
        <w:pStyle w:val="Paragraphedeliste"/>
      </w:pPr>
    </w:p>
    <w:p w14:paraId="673B8A55" w14:textId="7236D689" w:rsidR="00157ED1" w:rsidRDefault="00157ED1" w:rsidP="00F35A81">
      <w:pPr>
        <w:pStyle w:val="Paragraphedeliste"/>
      </w:pPr>
    </w:p>
    <w:p w14:paraId="3CD1490B" w14:textId="43EC0DD4" w:rsidR="00157ED1" w:rsidRDefault="00157ED1" w:rsidP="00F35A81">
      <w:pPr>
        <w:pStyle w:val="Paragraphedeliste"/>
      </w:pPr>
    </w:p>
    <w:p w14:paraId="51DB47E5" w14:textId="6461F9C6" w:rsidR="00157ED1" w:rsidRDefault="00157ED1" w:rsidP="00F35A81">
      <w:pPr>
        <w:pStyle w:val="Paragraphedeliste"/>
      </w:pPr>
    </w:p>
    <w:p w14:paraId="1DB81C1D" w14:textId="3B1B4FB0" w:rsidR="00157ED1" w:rsidRDefault="00157ED1" w:rsidP="00F35A81">
      <w:pPr>
        <w:pStyle w:val="Paragraphedeliste"/>
      </w:pPr>
    </w:p>
    <w:p w14:paraId="21CCF3E6" w14:textId="4EB573AE" w:rsidR="00157ED1" w:rsidRDefault="00157ED1" w:rsidP="00F35A81">
      <w:pPr>
        <w:pStyle w:val="Paragraphedeliste"/>
      </w:pPr>
    </w:p>
    <w:p w14:paraId="2223ABBC" w14:textId="4D8016C0" w:rsidR="00157ED1" w:rsidRDefault="00157ED1" w:rsidP="00F35A81">
      <w:pPr>
        <w:pStyle w:val="Paragraphedeliste"/>
      </w:pPr>
    </w:p>
    <w:p w14:paraId="45F59A38" w14:textId="7A2A2158" w:rsidR="00157ED1" w:rsidRDefault="00157ED1" w:rsidP="00F35A81">
      <w:pPr>
        <w:pStyle w:val="Paragraphedeliste"/>
      </w:pPr>
    </w:p>
    <w:p w14:paraId="3D4E265A" w14:textId="7A222E6C" w:rsidR="00157ED1" w:rsidRDefault="00157ED1" w:rsidP="00F35A81">
      <w:pPr>
        <w:pStyle w:val="Paragraphedeliste"/>
      </w:pPr>
    </w:p>
    <w:p w14:paraId="0C5BDC60" w14:textId="3B21FB29" w:rsidR="00157ED1" w:rsidRDefault="00157ED1" w:rsidP="00F35A81">
      <w:pPr>
        <w:pStyle w:val="Paragraphedeliste"/>
      </w:pPr>
    </w:p>
    <w:p w14:paraId="21AD14C9" w14:textId="77777777" w:rsidR="00157ED1" w:rsidRDefault="00157ED1" w:rsidP="00F35A81">
      <w:pPr>
        <w:pStyle w:val="Paragraphedeliste"/>
      </w:pPr>
    </w:p>
    <w:p w14:paraId="2B4AAE8C" w14:textId="61606E5A" w:rsidR="00F35A81" w:rsidRDefault="00F35A81" w:rsidP="00F35A81">
      <w:pPr>
        <w:pStyle w:val="Paragraphedeliste"/>
        <w:jc w:val="center"/>
      </w:pPr>
    </w:p>
    <w:p w14:paraId="4D9C8493" w14:textId="01E3FF55" w:rsidR="00A9353E" w:rsidRDefault="00A9353E" w:rsidP="00F35A81">
      <w:pPr>
        <w:pStyle w:val="Paragraphedeliste"/>
        <w:jc w:val="center"/>
      </w:pPr>
    </w:p>
    <w:p w14:paraId="22C70844" w14:textId="4894EEDF" w:rsidR="00897F68" w:rsidRDefault="00897F68" w:rsidP="00F35A81">
      <w:pPr>
        <w:pStyle w:val="Paragraphedeliste"/>
        <w:jc w:val="center"/>
      </w:pPr>
    </w:p>
    <w:p w14:paraId="149CCD83" w14:textId="5E84CEAA" w:rsidR="00897F68" w:rsidRDefault="00897F68" w:rsidP="00F35A81">
      <w:pPr>
        <w:pStyle w:val="Paragraphedeliste"/>
        <w:jc w:val="center"/>
      </w:pPr>
    </w:p>
    <w:p w14:paraId="27F932D1" w14:textId="1E1F3459" w:rsidR="00897F68" w:rsidRDefault="00897F68" w:rsidP="00F35A81">
      <w:pPr>
        <w:pStyle w:val="Paragraphedeliste"/>
        <w:jc w:val="center"/>
      </w:pPr>
    </w:p>
    <w:p w14:paraId="478E9D27" w14:textId="77777777" w:rsidR="00E77ACC" w:rsidRDefault="00E77ACC" w:rsidP="00C60BA5">
      <w:pPr>
        <w:jc w:val="both"/>
      </w:pPr>
    </w:p>
    <w:p w14:paraId="0C0CA31B" w14:textId="5A46F31C" w:rsidR="00960D28" w:rsidRDefault="005E3DFF" w:rsidP="00EF7E03">
      <w:pPr>
        <w:pStyle w:val="Listenumros"/>
      </w:pPr>
      <w:r>
        <w:lastRenderedPageBreak/>
        <w:t>Filtrer</w:t>
      </w:r>
      <w:r w:rsidR="00960D28">
        <w:t xml:space="preserve"> vos résultats</w:t>
      </w:r>
    </w:p>
    <w:p w14:paraId="12F0338D" w14:textId="77777777" w:rsidR="001E03D7" w:rsidRDefault="001E03D7" w:rsidP="001E03D7">
      <w:pPr>
        <w:pStyle w:val="Paragraphedeliste"/>
        <w:jc w:val="both"/>
      </w:pPr>
    </w:p>
    <w:p w14:paraId="51AAEE60" w14:textId="77777777" w:rsidR="005F1A46" w:rsidRDefault="005F1A46" w:rsidP="005F1A46">
      <w:pPr>
        <w:pStyle w:val="Paragraphedeliste"/>
      </w:pPr>
    </w:p>
    <w:p w14:paraId="3F6C36BD" w14:textId="0803220A" w:rsidR="005F1A46" w:rsidRDefault="00637B1F" w:rsidP="005F1A46">
      <w:pPr>
        <w:pStyle w:val="Paragraphedeliste"/>
        <w:numPr>
          <w:ilvl w:val="0"/>
          <w:numId w:val="21"/>
        </w:numPr>
        <w:jc w:val="both"/>
      </w:pPr>
      <w:r>
        <w:t>Comme vu précédemment, l</w:t>
      </w:r>
      <w:r w:rsidR="002054C3">
        <w:t>e bandeau supérieur sert à affin</w:t>
      </w:r>
      <w:r w:rsidR="00F45771">
        <w:t>er les recherche</w:t>
      </w:r>
      <w:r w:rsidR="001841F4">
        <w:t>s</w:t>
      </w:r>
      <w:r w:rsidR="00F45771">
        <w:t xml:space="preserve"> : plusieurs filtres correspondant à </w:t>
      </w:r>
      <w:r w:rsidR="00370375">
        <w:t xml:space="preserve">aux colonnes </w:t>
      </w:r>
      <w:r w:rsidR="00FB4554">
        <w:t>vous permettent d’effectuer vos recherche</w:t>
      </w:r>
      <w:r w:rsidR="001841F4">
        <w:t>s</w:t>
      </w:r>
      <w:r w:rsidR="00FB4554">
        <w:t>.</w:t>
      </w:r>
    </w:p>
    <w:p w14:paraId="7B3D83E4" w14:textId="626812BC" w:rsidR="00157ED1" w:rsidRDefault="00157ED1" w:rsidP="00157ED1">
      <w:pPr>
        <w:pStyle w:val="Paragraphedeliste"/>
        <w:jc w:val="both"/>
      </w:pPr>
      <w:r>
        <w:t>Tout à droite se trouve un champ de saisie permettant une recherche rapide de référence par PNC.</w:t>
      </w:r>
      <w:r w:rsidR="00313DDD">
        <w:t xml:space="preserve"> Les champs au centre servent à affinée votre recherche.</w:t>
      </w:r>
      <w:r>
        <w:t xml:space="preserve"> </w:t>
      </w:r>
    </w:p>
    <w:p w14:paraId="3607C330" w14:textId="1047138E" w:rsidR="00637B1F" w:rsidRDefault="00637B1F" w:rsidP="00637B1F">
      <w:pPr>
        <w:jc w:val="center"/>
      </w:pPr>
      <w:r>
        <w:rPr>
          <w:noProof/>
        </w:rPr>
        <w:drawing>
          <wp:inline distT="0" distB="0" distL="0" distR="0" wp14:anchorId="3AC81933" wp14:editId="48572418">
            <wp:extent cx="4912511" cy="2665863"/>
            <wp:effectExtent l="152400" t="152400" r="364490" b="36322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2" cy="26750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20E01E" w14:textId="77777777" w:rsidR="003D7306" w:rsidRDefault="003D7306" w:rsidP="003D7306">
      <w:pPr>
        <w:jc w:val="both"/>
      </w:pPr>
    </w:p>
    <w:p w14:paraId="44B0236D" w14:textId="72B39FAC" w:rsidR="003D7306" w:rsidRDefault="003D7306" w:rsidP="00897F68">
      <w:pPr>
        <w:pStyle w:val="Paragraphedeliste"/>
        <w:numPr>
          <w:ilvl w:val="0"/>
          <w:numId w:val="21"/>
        </w:numPr>
        <w:jc w:val="both"/>
      </w:pPr>
      <w:r>
        <w:t>Il existe également un champ de recherche</w:t>
      </w:r>
      <w:r w:rsidR="0006486B">
        <w:t xml:space="preserve"> / filtre</w:t>
      </w:r>
      <w:r>
        <w:t xml:space="preserve"> par colonne</w:t>
      </w:r>
      <w:r w:rsidR="001D2EE0">
        <w:t xml:space="preserve">. </w:t>
      </w:r>
      <w:r w:rsidR="002A130F">
        <w:t>Clic gauche sur l’un des symboles</w:t>
      </w:r>
      <w:r w:rsidR="00CF216A">
        <w:t xml:space="preserve"> </w:t>
      </w:r>
      <w:r w:rsidR="00CF216A">
        <w:rPr>
          <w:noProof/>
        </w:rPr>
        <w:drawing>
          <wp:inline distT="0" distB="0" distL="0" distR="0" wp14:anchorId="3E0431BA" wp14:editId="3FE1BFD5">
            <wp:extent cx="261013" cy="166758"/>
            <wp:effectExtent l="0" t="0" r="5715" b="508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605" cy="16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16A">
        <w:t xml:space="preserve"> </w:t>
      </w:r>
      <w:r w:rsidR="002A130F">
        <w:t xml:space="preserve"> </w:t>
      </w:r>
      <w:r w:rsidR="00CF216A">
        <w:t>ou</w:t>
      </w:r>
      <w:r w:rsidR="00D92421">
        <w:t xml:space="preserve"> </w:t>
      </w:r>
      <w:r w:rsidR="00CF216A">
        <w:t xml:space="preserve"> </w:t>
      </w:r>
      <w:r w:rsidR="00D92421">
        <w:rPr>
          <w:noProof/>
        </w:rPr>
        <w:drawing>
          <wp:inline distT="0" distB="0" distL="0" distR="0" wp14:anchorId="74D02F70" wp14:editId="62858D9A">
            <wp:extent cx="255327" cy="174087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173" cy="17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421">
        <w:t xml:space="preserve"> pour ouvrir un cham de recherche rapide, ou bien clic droit pour ouvrir un menu plus complet de recherche</w:t>
      </w:r>
      <w:r w:rsidR="008B082E">
        <w:t xml:space="preserve"> ou plusieurs options </w:t>
      </w:r>
      <w:r w:rsidR="00BA08C4">
        <w:t>apparaissent</w:t>
      </w:r>
    </w:p>
    <w:p w14:paraId="785FCA83" w14:textId="3900E11B" w:rsidR="008B082E" w:rsidRDefault="008B082E" w:rsidP="008B082E">
      <w:pPr>
        <w:jc w:val="both"/>
      </w:pPr>
    </w:p>
    <w:p w14:paraId="71C88832" w14:textId="614531E2" w:rsidR="008B082E" w:rsidRDefault="008B082E" w:rsidP="008B082E">
      <w:pPr>
        <w:jc w:val="center"/>
      </w:pPr>
      <w:r>
        <w:rPr>
          <w:noProof/>
        </w:rPr>
        <w:drawing>
          <wp:inline distT="0" distB="0" distL="0" distR="0" wp14:anchorId="44BD0DC1" wp14:editId="3D485247">
            <wp:extent cx="2190750" cy="1200150"/>
            <wp:effectExtent l="152400" t="152400" r="361950" b="3619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200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97A78F" w14:textId="7303E779" w:rsidR="001E03D7" w:rsidRDefault="001E03D7" w:rsidP="008B082E">
      <w:pPr>
        <w:jc w:val="center"/>
      </w:pPr>
    </w:p>
    <w:p w14:paraId="77D3F494" w14:textId="195ADA10" w:rsidR="001E03D7" w:rsidRDefault="001E03D7" w:rsidP="008B082E">
      <w:pPr>
        <w:jc w:val="center"/>
      </w:pPr>
    </w:p>
    <w:p w14:paraId="4D6C5ADF" w14:textId="50E70CA7" w:rsidR="001E03D7" w:rsidRDefault="001E03D7" w:rsidP="008B082E">
      <w:pPr>
        <w:jc w:val="center"/>
      </w:pPr>
    </w:p>
    <w:p w14:paraId="4ADD553C" w14:textId="281BAE39" w:rsidR="001E03D7" w:rsidRDefault="001E03D7" w:rsidP="008B082E">
      <w:pPr>
        <w:jc w:val="center"/>
      </w:pPr>
    </w:p>
    <w:p w14:paraId="48F788DD" w14:textId="5B4A5D0D" w:rsidR="001E03D7" w:rsidRDefault="001E03D7" w:rsidP="008B082E">
      <w:pPr>
        <w:jc w:val="center"/>
      </w:pPr>
    </w:p>
    <w:p w14:paraId="4EE0A299" w14:textId="1ACAB07C" w:rsidR="001E03D7" w:rsidRDefault="001E03D7" w:rsidP="008B082E">
      <w:pPr>
        <w:jc w:val="center"/>
      </w:pPr>
    </w:p>
    <w:p w14:paraId="6CE143E9" w14:textId="18F72AB2" w:rsidR="001E03D7" w:rsidRDefault="001E03D7" w:rsidP="008B082E">
      <w:pPr>
        <w:jc w:val="center"/>
      </w:pPr>
    </w:p>
    <w:p w14:paraId="5D2DBB9D" w14:textId="3E8364C8" w:rsidR="001E03D7" w:rsidRDefault="001E03D7" w:rsidP="008B082E">
      <w:pPr>
        <w:jc w:val="center"/>
      </w:pPr>
    </w:p>
    <w:p w14:paraId="51BE11F7" w14:textId="77777777" w:rsidR="001E03D7" w:rsidRDefault="001E03D7" w:rsidP="008B082E">
      <w:pPr>
        <w:jc w:val="center"/>
      </w:pPr>
    </w:p>
    <w:p w14:paraId="21A4890D" w14:textId="77777777" w:rsidR="003D7306" w:rsidRDefault="003D7306" w:rsidP="003D7306">
      <w:pPr>
        <w:jc w:val="both"/>
      </w:pPr>
    </w:p>
    <w:p w14:paraId="487A1D44" w14:textId="39252690" w:rsidR="009F2395" w:rsidRDefault="000C2AFF" w:rsidP="00897F68">
      <w:pPr>
        <w:pStyle w:val="Paragraphedeliste"/>
        <w:numPr>
          <w:ilvl w:val="0"/>
          <w:numId w:val="21"/>
        </w:numPr>
        <w:jc w:val="both"/>
      </w:pPr>
      <w:r>
        <w:t>Enfin il est possible de trier à partir de la légende de couleur, pour n’obtenir que certain type de produit</w:t>
      </w:r>
      <w:r w:rsidR="000048EC">
        <w:t>s</w:t>
      </w:r>
      <w:r>
        <w:t>.</w:t>
      </w:r>
      <w:r w:rsidR="00625883">
        <w:t xml:space="preserve"> </w:t>
      </w:r>
      <w:r w:rsidR="001E03D7">
        <w:t>Chacune des légendes est un bouton cliquable pour n’afficher que ce qui correspond à cette légende.</w:t>
      </w:r>
    </w:p>
    <w:p w14:paraId="12A771C1" w14:textId="788723FB" w:rsidR="009F2395" w:rsidRDefault="009F2395" w:rsidP="009F2395">
      <w:pPr>
        <w:pStyle w:val="Paragraphedeliste"/>
        <w:jc w:val="both"/>
      </w:pPr>
    </w:p>
    <w:p w14:paraId="737C3C55" w14:textId="22653A34" w:rsidR="009F2395" w:rsidRDefault="009F2395" w:rsidP="009F2395">
      <w:pPr>
        <w:pStyle w:val="Paragraphedeliste"/>
        <w:jc w:val="center"/>
      </w:pPr>
      <w:r>
        <w:rPr>
          <w:noProof/>
        </w:rPr>
        <w:drawing>
          <wp:inline distT="0" distB="0" distL="0" distR="0" wp14:anchorId="4634B8D1" wp14:editId="1E715054">
            <wp:extent cx="4602317" cy="2497531"/>
            <wp:effectExtent l="152400" t="152400" r="370205" b="3600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769" cy="2508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FD204D" w14:textId="77777777" w:rsidR="009F2395" w:rsidRDefault="009F2395" w:rsidP="009F2395">
      <w:pPr>
        <w:pStyle w:val="Paragraphedeliste"/>
        <w:jc w:val="both"/>
      </w:pPr>
    </w:p>
    <w:p w14:paraId="151FB3A7" w14:textId="587FC7E9" w:rsidR="00B55324" w:rsidRDefault="00B55324" w:rsidP="001E03D7">
      <w:pPr>
        <w:jc w:val="both"/>
      </w:pPr>
    </w:p>
    <w:p w14:paraId="6EA57910" w14:textId="141A358D" w:rsidR="00B55324" w:rsidRDefault="00B55324" w:rsidP="00B55324">
      <w:pPr>
        <w:pStyle w:val="Paragraphedeliste"/>
        <w:jc w:val="both"/>
      </w:pPr>
    </w:p>
    <w:p w14:paraId="4C852129" w14:textId="77777777" w:rsidR="00B55324" w:rsidRDefault="00B55324" w:rsidP="00B55324">
      <w:pPr>
        <w:pStyle w:val="Paragraphedeliste"/>
        <w:jc w:val="both"/>
      </w:pPr>
    </w:p>
    <w:p w14:paraId="07CBAAFF" w14:textId="77777777" w:rsidR="00B55324" w:rsidRDefault="00B55324" w:rsidP="00B55324">
      <w:pPr>
        <w:pStyle w:val="Paragraphedeliste"/>
        <w:jc w:val="both"/>
      </w:pPr>
    </w:p>
    <w:p w14:paraId="02F54834" w14:textId="7C2371E4" w:rsidR="009F2395" w:rsidRDefault="001A36C0" w:rsidP="00CD5914">
      <w:pPr>
        <w:pStyle w:val="Paragraphedeliste"/>
        <w:numPr>
          <w:ilvl w:val="0"/>
          <w:numId w:val="21"/>
        </w:numPr>
        <w:jc w:val="both"/>
      </w:pPr>
      <w:r>
        <w:t>Un</w:t>
      </w:r>
      <w:r w:rsidR="009F2395">
        <w:t xml:space="preserve">e </w:t>
      </w:r>
      <w:r w:rsidR="00B55324">
        <w:t>icône</w:t>
      </w:r>
      <w:r w:rsidR="009F2395">
        <w:t xml:space="preserve"> de validation apparait lorsque le filtre est actif</w:t>
      </w:r>
      <w:r w:rsidR="0091510A">
        <w:t> : attention certaine ligne d’une autre couleur peuvent apparaitre</w:t>
      </w:r>
      <w:r w:rsidR="00623E6E">
        <w:t xml:space="preserve">, il s’agit d’accessoire ou de produit liés à la référence qui correspondent au filtre et non forcément </w:t>
      </w:r>
      <w:r w:rsidR="00027440">
        <w:t>le produit (un petit + devrais apparaitre sur cette ligne)</w:t>
      </w:r>
    </w:p>
    <w:p w14:paraId="76D52DB0" w14:textId="77777777" w:rsidR="001E03D7" w:rsidRDefault="001E03D7" w:rsidP="001E03D7">
      <w:pPr>
        <w:jc w:val="both"/>
      </w:pPr>
    </w:p>
    <w:p w14:paraId="171C487E" w14:textId="238837A6" w:rsidR="00CD5914" w:rsidRDefault="001E03D7" w:rsidP="001E03D7">
      <w:pPr>
        <w:jc w:val="center"/>
      </w:pPr>
      <w:r>
        <w:rPr>
          <w:noProof/>
        </w:rPr>
        <w:drawing>
          <wp:inline distT="0" distB="0" distL="0" distR="0" wp14:anchorId="3BCB9EE4" wp14:editId="0560E11C">
            <wp:extent cx="4057650" cy="466725"/>
            <wp:effectExtent l="152400" t="152400" r="361950" b="37147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66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A4D52C" w14:textId="77777777" w:rsidR="00CD5914" w:rsidRDefault="00CD5914" w:rsidP="00CD5914">
      <w:pPr>
        <w:jc w:val="both"/>
      </w:pPr>
    </w:p>
    <w:p w14:paraId="2C39F9AA" w14:textId="68D22DF2" w:rsidR="00781972" w:rsidRDefault="00CF032A" w:rsidP="00CD5914">
      <w:pPr>
        <w:pStyle w:val="Paragraphedeliste"/>
        <w:numPr>
          <w:ilvl w:val="0"/>
          <w:numId w:val="21"/>
        </w:numPr>
        <w:jc w:val="both"/>
      </w:pPr>
      <w:r>
        <w:lastRenderedPageBreak/>
        <w:t>Il est possible de retirer tous les filtres avec le bouton juxtaposé au</w:t>
      </w:r>
      <w:r w:rsidR="00781972">
        <w:t>x champs de filtres</w:t>
      </w:r>
      <w:r w:rsidR="00C60BA5">
        <w:rPr>
          <w:noProof/>
        </w:rPr>
        <w:drawing>
          <wp:inline distT="0" distB="0" distL="0" distR="0" wp14:anchorId="265788DA" wp14:editId="36B0635A">
            <wp:extent cx="4617493" cy="2505766"/>
            <wp:effectExtent l="152400" t="152400" r="354965" b="37084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128" cy="2528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C4CE6F" w14:textId="77777777" w:rsidR="00231735" w:rsidRDefault="00231735" w:rsidP="00231735">
      <w:pPr>
        <w:pStyle w:val="Paragraphedeliste"/>
        <w:jc w:val="both"/>
      </w:pPr>
    </w:p>
    <w:p w14:paraId="1D2615FA" w14:textId="1132BE02" w:rsidR="00960D28" w:rsidRDefault="00960D28" w:rsidP="00EF7E03">
      <w:pPr>
        <w:pStyle w:val="Listenumros"/>
      </w:pPr>
      <w:r>
        <w:t xml:space="preserve">Sélectionner </w:t>
      </w:r>
    </w:p>
    <w:p w14:paraId="7C9E7ED4" w14:textId="77777777" w:rsidR="00443F16" w:rsidRDefault="00443F16" w:rsidP="00443F16">
      <w:pPr>
        <w:pStyle w:val="Paragraphedeliste"/>
      </w:pPr>
    </w:p>
    <w:p w14:paraId="17FA6918" w14:textId="77777777" w:rsidR="00443F16" w:rsidRDefault="00443F16" w:rsidP="00443F16">
      <w:pPr>
        <w:pStyle w:val="Paragraphedeliste"/>
        <w:jc w:val="both"/>
      </w:pPr>
    </w:p>
    <w:p w14:paraId="738A6D3F" w14:textId="2094FE91" w:rsidR="00DF1AAB" w:rsidRDefault="00122A41" w:rsidP="004649C4">
      <w:pPr>
        <w:pStyle w:val="Paragraphedeliste"/>
        <w:numPr>
          <w:ilvl w:val="0"/>
          <w:numId w:val="19"/>
        </w:numPr>
        <w:jc w:val="both"/>
      </w:pPr>
      <w:r>
        <w:t>Pour Sélectionner une ligne cliquer sur celle-ci, où cocher la case de sélection.</w:t>
      </w:r>
    </w:p>
    <w:p w14:paraId="5B94A060" w14:textId="77777777" w:rsidR="00B95EFA" w:rsidRDefault="00B95EFA" w:rsidP="00B95EFA">
      <w:pPr>
        <w:pStyle w:val="Paragraphedeliste"/>
        <w:jc w:val="both"/>
      </w:pPr>
    </w:p>
    <w:p w14:paraId="5C12B3E0" w14:textId="151614E8" w:rsidR="00122A41" w:rsidRDefault="00122A41" w:rsidP="00122A41">
      <w:pPr>
        <w:pStyle w:val="Paragraphedeliste"/>
        <w:numPr>
          <w:ilvl w:val="0"/>
          <w:numId w:val="19"/>
        </w:numPr>
        <w:jc w:val="both"/>
      </w:pPr>
      <w:r>
        <w:t>Pour une s</w:t>
      </w:r>
      <w:r w:rsidR="00524B49">
        <w:t>é</w:t>
      </w:r>
      <w:r>
        <w:t xml:space="preserve">lection multiple, cocher toutes les cases des lignes voulues. </w:t>
      </w:r>
    </w:p>
    <w:p w14:paraId="64ED1AE7" w14:textId="31283331" w:rsidR="00443F16" w:rsidRDefault="00FF42E8" w:rsidP="00443F16">
      <w:pPr>
        <w:pStyle w:val="Paragraphedeliste"/>
      </w:pPr>
      <w:r>
        <w:rPr>
          <w:noProof/>
        </w:rPr>
        <w:drawing>
          <wp:inline distT="0" distB="0" distL="0" distR="0" wp14:anchorId="6E40BDCF" wp14:editId="44BE9454">
            <wp:extent cx="4665208" cy="2531660"/>
            <wp:effectExtent l="152400" t="152400" r="364490" b="36449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077" cy="2541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08E2AE" w14:textId="6CF7F0AD" w:rsidR="00443F16" w:rsidRDefault="00443F16" w:rsidP="00443F16">
      <w:pPr>
        <w:jc w:val="both"/>
      </w:pPr>
    </w:p>
    <w:p w14:paraId="7ED9037F" w14:textId="666819A4" w:rsidR="00D13E05" w:rsidRDefault="00D13E05" w:rsidP="00443F16">
      <w:pPr>
        <w:jc w:val="both"/>
      </w:pPr>
    </w:p>
    <w:p w14:paraId="42ACA82E" w14:textId="74BCD35C" w:rsidR="00D13E05" w:rsidRDefault="00D13E05" w:rsidP="00443F16">
      <w:pPr>
        <w:jc w:val="both"/>
      </w:pPr>
    </w:p>
    <w:p w14:paraId="0B056AC9" w14:textId="69DE45F5" w:rsidR="00D13E05" w:rsidRDefault="00D13E05" w:rsidP="00443F16">
      <w:pPr>
        <w:jc w:val="both"/>
      </w:pPr>
    </w:p>
    <w:p w14:paraId="0F2EB6E7" w14:textId="0E2B68CE" w:rsidR="00D13E05" w:rsidRDefault="00D13E05" w:rsidP="00443F16">
      <w:pPr>
        <w:jc w:val="both"/>
      </w:pPr>
    </w:p>
    <w:p w14:paraId="326052BF" w14:textId="34532DCC" w:rsidR="00D13E05" w:rsidRDefault="00D13E05" w:rsidP="00443F16">
      <w:pPr>
        <w:jc w:val="both"/>
      </w:pPr>
    </w:p>
    <w:p w14:paraId="7610BEBA" w14:textId="77777777" w:rsidR="00D13E05" w:rsidRDefault="00D13E05" w:rsidP="00443F16">
      <w:pPr>
        <w:jc w:val="both"/>
      </w:pPr>
    </w:p>
    <w:p w14:paraId="6C479E15" w14:textId="625E6B17" w:rsidR="00960D28" w:rsidRDefault="00960D28" w:rsidP="00EF7E03">
      <w:pPr>
        <w:pStyle w:val="Listenumros"/>
      </w:pPr>
      <w:r>
        <w:t>Comparer des références</w:t>
      </w:r>
    </w:p>
    <w:p w14:paraId="5B3F3E73" w14:textId="40E5C7D3" w:rsidR="00A75AAA" w:rsidRDefault="00A75AAA" w:rsidP="00A75AAA">
      <w:pPr>
        <w:jc w:val="both"/>
      </w:pPr>
    </w:p>
    <w:p w14:paraId="766C767D" w14:textId="527DC0DB" w:rsidR="008F60EF" w:rsidRDefault="00A75AAA" w:rsidP="008F60EF">
      <w:pPr>
        <w:pStyle w:val="Paragraphedeliste"/>
        <w:numPr>
          <w:ilvl w:val="0"/>
          <w:numId w:val="20"/>
        </w:numPr>
        <w:jc w:val="both"/>
      </w:pPr>
      <w:r>
        <w:t xml:space="preserve">Le bouton en bas à droite de l’écran permet de </w:t>
      </w:r>
      <w:r w:rsidR="00471C81">
        <w:t xml:space="preserve">comparer </w:t>
      </w:r>
      <w:r w:rsidR="006A0F91">
        <w:t>deux ou plusieurs références entre elles</w:t>
      </w:r>
      <w:r w:rsidR="00277BD5">
        <w:t xml:space="preserve"> en les sélectionnant préalablement</w:t>
      </w:r>
      <w:r w:rsidR="00B73762">
        <w:t>.</w:t>
      </w:r>
      <w:r w:rsidR="00EC28D2">
        <w:t xml:space="preserve"> </w:t>
      </w:r>
    </w:p>
    <w:p w14:paraId="6E48414C" w14:textId="77777777" w:rsidR="00D13E05" w:rsidRDefault="00D13E05" w:rsidP="00D13E05">
      <w:pPr>
        <w:pStyle w:val="Paragraphedeliste"/>
        <w:jc w:val="both"/>
      </w:pPr>
    </w:p>
    <w:p w14:paraId="25B0EBD6" w14:textId="73EE6EA6" w:rsidR="00D13E05" w:rsidRDefault="00D13E05" w:rsidP="00D13E05">
      <w:pPr>
        <w:pStyle w:val="Paragraphedeliste"/>
        <w:jc w:val="center"/>
      </w:pPr>
      <w:r>
        <w:rPr>
          <w:noProof/>
        </w:rPr>
        <w:drawing>
          <wp:inline distT="0" distB="0" distL="0" distR="0" wp14:anchorId="7746D974" wp14:editId="7BE885F8">
            <wp:extent cx="4339988" cy="2355173"/>
            <wp:effectExtent l="152400" t="152400" r="365760" b="36957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192" cy="2359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ED9AC5" w14:textId="77777777" w:rsidR="00CE3C0B" w:rsidRDefault="00CE3C0B" w:rsidP="00CE3C0B">
      <w:pPr>
        <w:pStyle w:val="Paragraphedeliste"/>
        <w:jc w:val="both"/>
      </w:pPr>
    </w:p>
    <w:p w14:paraId="0D804FC4" w14:textId="5984399B" w:rsidR="00B73762" w:rsidRDefault="00EC28D2" w:rsidP="006A0F91">
      <w:pPr>
        <w:pStyle w:val="Paragraphedeliste"/>
        <w:numPr>
          <w:ilvl w:val="0"/>
          <w:numId w:val="20"/>
        </w:numPr>
        <w:jc w:val="both"/>
      </w:pPr>
      <w:r>
        <w:t>Une nouvelle fenêtre s’ouvre et l</w:t>
      </w:r>
      <w:r w:rsidR="00B73762">
        <w:t>e comparatif est effectu</w:t>
      </w:r>
      <w:r w:rsidR="00CE3C0B">
        <w:t>é</w:t>
      </w:r>
      <w:r w:rsidR="00B73762">
        <w:t xml:space="preserve"> à partir de l’ensemble des caractéristiques des pr</w:t>
      </w:r>
      <w:r w:rsidR="00CE3C0B">
        <w:t>o</w:t>
      </w:r>
      <w:r w:rsidR="00B73762">
        <w:t>duit</w:t>
      </w:r>
      <w:r>
        <w:t>s</w:t>
      </w:r>
      <w:r w:rsidR="00B73762">
        <w:t>, et se traduit par des cases coché</w:t>
      </w:r>
      <w:r w:rsidR="00CE3C0B">
        <w:t>e</w:t>
      </w:r>
      <w:r w:rsidR="00B73762">
        <w:t xml:space="preserve">s lorsque les produit possèdes </w:t>
      </w:r>
      <w:r w:rsidR="00CE3C0B">
        <w:t>ses caractéristiques</w:t>
      </w:r>
      <w:r w:rsidR="00C13A80">
        <w:t xml:space="preserve"> (reprenant ainsi les lignes du tableau de recherche en colonnes)</w:t>
      </w:r>
      <w:r w:rsidR="00CE3C0B">
        <w:t>.</w:t>
      </w:r>
    </w:p>
    <w:p w14:paraId="40A2E59F" w14:textId="77777777" w:rsidR="00A71404" w:rsidRDefault="00A71404" w:rsidP="00A71404">
      <w:pPr>
        <w:pStyle w:val="Paragraphedeliste"/>
        <w:jc w:val="both"/>
      </w:pPr>
    </w:p>
    <w:p w14:paraId="11F115E8" w14:textId="0356A042" w:rsidR="00A71404" w:rsidRDefault="00A71404" w:rsidP="00A71404">
      <w:pPr>
        <w:pStyle w:val="Paragraphedeliste"/>
        <w:jc w:val="center"/>
      </w:pPr>
      <w:r>
        <w:rPr>
          <w:noProof/>
        </w:rPr>
        <w:drawing>
          <wp:inline distT="0" distB="0" distL="0" distR="0" wp14:anchorId="2D4EA82B" wp14:editId="6DA963DA">
            <wp:extent cx="4326341" cy="2829863"/>
            <wp:effectExtent l="152400" t="152400" r="360045" b="37084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6135" cy="2842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F73752" w14:textId="0CEAA186" w:rsidR="00443F16" w:rsidRDefault="00443F16" w:rsidP="00443F16">
      <w:pPr>
        <w:jc w:val="both"/>
      </w:pPr>
    </w:p>
    <w:p w14:paraId="2043526C" w14:textId="77777777" w:rsidR="0054216A" w:rsidRDefault="0054216A" w:rsidP="00443F16">
      <w:pPr>
        <w:jc w:val="both"/>
      </w:pPr>
    </w:p>
    <w:p w14:paraId="2838E374" w14:textId="77777777" w:rsidR="00231735" w:rsidRDefault="00231735" w:rsidP="00231735">
      <w:pPr>
        <w:pStyle w:val="Paragraphedeliste"/>
        <w:jc w:val="both"/>
      </w:pPr>
    </w:p>
    <w:p w14:paraId="1B288672" w14:textId="178C2606" w:rsidR="00960D28" w:rsidRPr="00443F16" w:rsidRDefault="00960D28" w:rsidP="00EF7E03">
      <w:pPr>
        <w:pStyle w:val="Listenumros"/>
      </w:pPr>
      <w:r w:rsidRPr="00443F16">
        <w:t xml:space="preserve">Exporter </w:t>
      </w:r>
    </w:p>
    <w:p w14:paraId="44E132D0" w14:textId="77777777" w:rsidR="00443F16" w:rsidRDefault="00443F16" w:rsidP="00443F16">
      <w:pPr>
        <w:pStyle w:val="Paragraphedeliste"/>
      </w:pPr>
    </w:p>
    <w:p w14:paraId="769B74EA" w14:textId="77777777" w:rsidR="00443F16" w:rsidRDefault="00443F16" w:rsidP="00443F16">
      <w:pPr>
        <w:pStyle w:val="Paragraphedeliste"/>
        <w:jc w:val="both"/>
      </w:pPr>
    </w:p>
    <w:p w14:paraId="37A65A79" w14:textId="4C70880E" w:rsidR="006B33ED" w:rsidRDefault="006B33ED" w:rsidP="00EF7E03">
      <w:pPr>
        <w:pStyle w:val="Paragraphedeliste"/>
        <w:numPr>
          <w:ilvl w:val="0"/>
          <w:numId w:val="26"/>
        </w:numPr>
        <w:jc w:val="both"/>
      </w:pPr>
      <w:r>
        <w:t>Il existe plusieurs manières d’exporter les résultats : vers un Excel</w:t>
      </w:r>
      <w:r w:rsidR="00231735">
        <w:t xml:space="preserve"> (modifiable)</w:t>
      </w:r>
      <w:r>
        <w:t>, un PDF</w:t>
      </w:r>
      <w:r w:rsidR="009D28BE">
        <w:t xml:space="preserve"> </w:t>
      </w:r>
      <w:r w:rsidR="00231735">
        <w:t>(non modifiable)</w:t>
      </w:r>
      <w:r>
        <w:t xml:space="preserve"> ou bien </w:t>
      </w:r>
      <w:r w:rsidR="00231735">
        <w:t>vers une image (pour les visuels produits).</w:t>
      </w:r>
    </w:p>
    <w:p w14:paraId="4A51F7B2" w14:textId="77777777" w:rsidR="00231735" w:rsidRDefault="00231735" w:rsidP="00231735">
      <w:pPr>
        <w:pStyle w:val="Paragraphedeliste"/>
        <w:jc w:val="both"/>
      </w:pPr>
    </w:p>
    <w:p w14:paraId="518C98F2" w14:textId="1B99B965" w:rsidR="00231735" w:rsidRDefault="00231735" w:rsidP="009D1560">
      <w:pPr>
        <w:pStyle w:val="Paragraphedeliste"/>
        <w:jc w:val="both"/>
      </w:pPr>
      <w:r>
        <w:t>Pour exporter une ou plusieurs lignes, Sélectionner la ou les lignes voulu(es), puis appuyer sur l’un des deux boutons à droite.</w:t>
      </w:r>
      <w:r w:rsidR="009D1560" w:rsidRPr="009D1560">
        <w:t xml:space="preserve"> </w:t>
      </w:r>
      <w:r w:rsidR="009D1560">
        <w:t>Le premier est utilisé pour extraire en format Excel, le second en PDF + Image.</w:t>
      </w:r>
    </w:p>
    <w:p w14:paraId="0CA97DC8" w14:textId="77777777" w:rsidR="00CC2EE0" w:rsidRDefault="00CC2EE0" w:rsidP="00CC2EE0">
      <w:pPr>
        <w:pStyle w:val="Paragraphedeliste"/>
      </w:pPr>
    </w:p>
    <w:p w14:paraId="7083D5AF" w14:textId="78BBD474" w:rsidR="00CC2EE0" w:rsidRDefault="00CC2EE0" w:rsidP="00CC2EE0">
      <w:pPr>
        <w:pStyle w:val="Paragraphedeliste"/>
        <w:jc w:val="center"/>
      </w:pPr>
      <w:r>
        <w:rPr>
          <w:noProof/>
        </w:rPr>
        <w:drawing>
          <wp:inline distT="0" distB="0" distL="0" distR="0" wp14:anchorId="30458EC5" wp14:editId="548F8B10">
            <wp:extent cx="4838132" cy="2625500"/>
            <wp:effectExtent l="152400" t="152400" r="362585" b="36576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822" cy="26291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D271BB" w14:textId="1C61FC0F" w:rsidR="00313DDD" w:rsidRDefault="00313DDD" w:rsidP="00CC2EE0">
      <w:pPr>
        <w:pStyle w:val="Paragraphedeliste"/>
        <w:jc w:val="center"/>
      </w:pPr>
    </w:p>
    <w:p w14:paraId="760F9F37" w14:textId="431B26CF" w:rsidR="00313DDD" w:rsidRDefault="00313DDD" w:rsidP="00313DDD">
      <w:pPr>
        <w:pStyle w:val="Paragraphedeliste"/>
        <w:jc w:val="both"/>
      </w:pPr>
      <w:r>
        <w:t>Il est également possible d’effectuer des exports rapides en « Drag &amp; Drop », c’est-à-dire en glisser déposer (maintenir le clic sur l’</w:t>
      </w:r>
      <w:proofErr w:type="spellStart"/>
      <w:r>
        <w:t>icone</w:t>
      </w:r>
      <w:proofErr w:type="spellEnd"/>
      <w:r>
        <w:t xml:space="preserve"> du fichier dans les colonnes 6 et 7, et le déplacer vers un fichier voulu pour le copier).</w:t>
      </w:r>
    </w:p>
    <w:p w14:paraId="391A0EDC" w14:textId="4DA39F46" w:rsidR="007617B1" w:rsidRDefault="007617B1" w:rsidP="00CC2EE0">
      <w:pPr>
        <w:pStyle w:val="Paragraphedeliste"/>
        <w:jc w:val="center"/>
      </w:pPr>
    </w:p>
    <w:p w14:paraId="19221D45" w14:textId="4CC99591" w:rsidR="00313DDD" w:rsidRDefault="00313DDD" w:rsidP="00CC2EE0">
      <w:pPr>
        <w:pStyle w:val="Paragraphedeliste"/>
        <w:jc w:val="center"/>
      </w:pPr>
    </w:p>
    <w:p w14:paraId="6C7BA9AC" w14:textId="5F292F0F" w:rsidR="00313DDD" w:rsidRDefault="00313DDD" w:rsidP="00CC2EE0">
      <w:pPr>
        <w:pStyle w:val="Paragraphedeliste"/>
        <w:jc w:val="center"/>
      </w:pPr>
    </w:p>
    <w:p w14:paraId="49FF2ACA" w14:textId="5D196724" w:rsidR="00313DDD" w:rsidRDefault="00313DDD" w:rsidP="00CC2EE0">
      <w:pPr>
        <w:pStyle w:val="Paragraphedeliste"/>
        <w:jc w:val="center"/>
      </w:pPr>
    </w:p>
    <w:p w14:paraId="3296AF2A" w14:textId="59CAA4FD" w:rsidR="00313DDD" w:rsidRDefault="00313DDD" w:rsidP="00CC2EE0">
      <w:pPr>
        <w:pStyle w:val="Paragraphedeliste"/>
        <w:jc w:val="center"/>
      </w:pPr>
    </w:p>
    <w:p w14:paraId="4E2869BB" w14:textId="7F6D1361" w:rsidR="00313DDD" w:rsidRDefault="00313DDD" w:rsidP="00CC2EE0">
      <w:pPr>
        <w:pStyle w:val="Paragraphedeliste"/>
        <w:jc w:val="center"/>
      </w:pPr>
    </w:p>
    <w:p w14:paraId="168D7863" w14:textId="4C502317" w:rsidR="00313DDD" w:rsidRDefault="00313DDD" w:rsidP="00CC2EE0">
      <w:pPr>
        <w:pStyle w:val="Paragraphedeliste"/>
        <w:jc w:val="center"/>
      </w:pPr>
    </w:p>
    <w:p w14:paraId="395EFAE1" w14:textId="0BCB5532" w:rsidR="00313DDD" w:rsidRDefault="00313DDD" w:rsidP="00CC2EE0">
      <w:pPr>
        <w:pStyle w:val="Paragraphedeliste"/>
        <w:jc w:val="center"/>
      </w:pPr>
    </w:p>
    <w:p w14:paraId="12900F45" w14:textId="3BA69512" w:rsidR="00313DDD" w:rsidRDefault="00313DDD" w:rsidP="00CC2EE0">
      <w:pPr>
        <w:pStyle w:val="Paragraphedeliste"/>
        <w:jc w:val="center"/>
      </w:pPr>
    </w:p>
    <w:p w14:paraId="00B1A690" w14:textId="3A4F9FAE" w:rsidR="00313DDD" w:rsidRDefault="00313DDD" w:rsidP="00CC2EE0">
      <w:pPr>
        <w:pStyle w:val="Paragraphedeliste"/>
        <w:jc w:val="center"/>
      </w:pPr>
    </w:p>
    <w:p w14:paraId="1BADA6FD" w14:textId="6FEBEF81" w:rsidR="00313DDD" w:rsidRDefault="00313DDD" w:rsidP="00CC2EE0">
      <w:pPr>
        <w:pStyle w:val="Paragraphedeliste"/>
        <w:jc w:val="center"/>
      </w:pPr>
    </w:p>
    <w:p w14:paraId="49501F86" w14:textId="21D634AB" w:rsidR="00313DDD" w:rsidRDefault="00313DDD" w:rsidP="00CC2EE0">
      <w:pPr>
        <w:pStyle w:val="Paragraphedeliste"/>
        <w:jc w:val="center"/>
      </w:pPr>
    </w:p>
    <w:p w14:paraId="31AF478F" w14:textId="2C58FEB6" w:rsidR="00313DDD" w:rsidRDefault="00313DDD" w:rsidP="00CC2EE0">
      <w:pPr>
        <w:pStyle w:val="Paragraphedeliste"/>
        <w:jc w:val="center"/>
      </w:pPr>
    </w:p>
    <w:p w14:paraId="6D3043B6" w14:textId="6FA294C6" w:rsidR="00313DDD" w:rsidRDefault="00313DDD" w:rsidP="00CC2EE0">
      <w:pPr>
        <w:pStyle w:val="Paragraphedeliste"/>
        <w:jc w:val="center"/>
      </w:pPr>
    </w:p>
    <w:p w14:paraId="4B327347" w14:textId="697D54AA" w:rsidR="00313DDD" w:rsidRDefault="00313DDD" w:rsidP="00CC2EE0">
      <w:pPr>
        <w:pStyle w:val="Paragraphedeliste"/>
        <w:jc w:val="center"/>
      </w:pPr>
    </w:p>
    <w:p w14:paraId="0825F0DA" w14:textId="32958EAC" w:rsidR="00313DDD" w:rsidRDefault="00313DDD" w:rsidP="00CC2EE0">
      <w:pPr>
        <w:pStyle w:val="Paragraphedeliste"/>
        <w:jc w:val="center"/>
      </w:pPr>
    </w:p>
    <w:p w14:paraId="2E8F2E28" w14:textId="45EA8DEC" w:rsidR="00313DDD" w:rsidRDefault="00313DDD" w:rsidP="00CC2EE0">
      <w:pPr>
        <w:pStyle w:val="Paragraphedeliste"/>
        <w:jc w:val="center"/>
      </w:pPr>
    </w:p>
    <w:p w14:paraId="525364F5" w14:textId="6454FD1E" w:rsidR="00313DDD" w:rsidRDefault="00313DDD" w:rsidP="00CC2EE0">
      <w:pPr>
        <w:pStyle w:val="Paragraphedeliste"/>
        <w:jc w:val="center"/>
      </w:pPr>
    </w:p>
    <w:p w14:paraId="2B7F5A3E" w14:textId="4FB5B70B" w:rsidR="00313DDD" w:rsidRDefault="00313DDD" w:rsidP="00CC2EE0">
      <w:pPr>
        <w:pStyle w:val="Paragraphedeliste"/>
        <w:jc w:val="center"/>
      </w:pPr>
    </w:p>
    <w:p w14:paraId="093BF585" w14:textId="5C469E98" w:rsidR="00313DDD" w:rsidRDefault="00313DDD" w:rsidP="00CC2EE0">
      <w:pPr>
        <w:pStyle w:val="Paragraphedeliste"/>
        <w:jc w:val="center"/>
      </w:pPr>
    </w:p>
    <w:p w14:paraId="1C3F1EAA" w14:textId="3C881362" w:rsidR="00313DDD" w:rsidRDefault="00313DDD" w:rsidP="00CC2EE0">
      <w:pPr>
        <w:pStyle w:val="Paragraphedeliste"/>
        <w:jc w:val="center"/>
      </w:pPr>
    </w:p>
    <w:p w14:paraId="4B5C7636" w14:textId="352FC6C4" w:rsidR="00313DDD" w:rsidRDefault="00313DDD" w:rsidP="00CC2EE0">
      <w:pPr>
        <w:pStyle w:val="Paragraphedeliste"/>
        <w:jc w:val="center"/>
      </w:pPr>
    </w:p>
    <w:p w14:paraId="04E91C2E" w14:textId="7DEAD56B" w:rsidR="00313DDD" w:rsidRDefault="00313DDD" w:rsidP="00CC2EE0">
      <w:pPr>
        <w:pStyle w:val="Paragraphedeliste"/>
        <w:jc w:val="center"/>
      </w:pPr>
    </w:p>
    <w:p w14:paraId="55626EAF" w14:textId="118058E4" w:rsidR="007617B1" w:rsidRDefault="007617B1" w:rsidP="00EF7E03">
      <w:pPr>
        <w:pStyle w:val="Listenumros"/>
      </w:pPr>
      <w:r>
        <w:lastRenderedPageBreak/>
        <w:t>Visuel et fiche produit</w:t>
      </w:r>
    </w:p>
    <w:p w14:paraId="03DEDD47" w14:textId="77777777" w:rsidR="00BA3EC0" w:rsidRDefault="00BA3EC0" w:rsidP="00BA3EC0">
      <w:pPr>
        <w:pStyle w:val="Paragraphedeliste"/>
        <w:jc w:val="both"/>
      </w:pPr>
    </w:p>
    <w:p w14:paraId="0CF62943" w14:textId="77777777" w:rsidR="00175B6C" w:rsidRDefault="00BA3EC0" w:rsidP="00175B6C">
      <w:pPr>
        <w:pStyle w:val="Paragraphedeliste"/>
        <w:numPr>
          <w:ilvl w:val="0"/>
          <w:numId w:val="24"/>
        </w:numPr>
        <w:jc w:val="both"/>
      </w:pPr>
      <w:r>
        <w:t xml:space="preserve">Deux colonnes servent à visualiser rapidement </w:t>
      </w:r>
      <w:r w:rsidR="00EB78AA">
        <w:t xml:space="preserve">la photo ou la fiche produit d’une référence. Il s’agit des colonnes </w:t>
      </w:r>
      <w:r w:rsidR="00067B5F">
        <w:t>« </w:t>
      </w:r>
      <w:r w:rsidR="00EB78AA">
        <w:t>visuel</w:t>
      </w:r>
      <w:r w:rsidR="00067B5F">
        <w:t> »</w:t>
      </w:r>
      <w:r w:rsidR="00EB78AA">
        <w:t xml:space="preserve"> et </w:t>
      </w:r>
      <w:r w:rsidR="00067B5F">
        <w:t>« </w:t>
      </w:r>
      <w:r w:rsidR="00EB78AA">
        <w:t>Fiche produit</w:t>
      </w:r>
      <w:r w:rsidR="00067B5F">
        <w:t> »</w:t>
      </w:r>
      <w:r w:rsidR="00174D78">
        <w:t>.</w:t>
      </w:r>
      <w:r w:rsidR="00067B5F">
        <w:t xml:space="preserve"> Ces colonnes contiennent des icones </w:t>
      </w:r>
      <w:r w:rsidR="00A30CD2">
        <w:t>cliquables, qui ouvrent de nouvelles fenêtres</w:t>
      </w:r>
      <w:r w:rsidR="00DE69AC">
        <w:t>.</w:t>
      </w:r>
    </w:p>
    <w:p w14:paraId="54A02B3B" w14:textId="77777777" w:rsidR="00175B6C" w:rsidRDefault="00175B6C" w:rsidP="00175B6C">
      <w:pPr>
        <w:pStyle w:val="Paragraphedeliste"/>
        <w:jc w:val="both"/>
      </w:pPr>
    </w:p>
    <w:p w14:paraId="195ECC18" w14:textId="71C7BE0A" w:rsidR="00175B6C" w:rsidRDefault="00175B6C" w:rsidP="00175B6C">
      <w:pPr>
        <w:ind w:left="360"/>
        <w:jc w:val="center"/>
      </w:pPr>
      <w:r>
        <w:rPr>
          <w:noProof/>
        </w:rPr>
        <w:drawing>
          <wp:inline distT="0" distB="0" distL="0" distR="0" wp14:anchorId="150634FA" wp14:editId="35EA885B">
            <wp:extent cx="4728949" cy="2566250"/>
            <wp:effectExtent l="152400" t="152400" r="357505" b="36766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762" cy="2578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017B1F" w14:textId="70343AF7" w:rsidR="00313DDD" w:rsidRDefault="00313DDD" w:rsidP="00313DDD">
      <w:pPr>
        <w:pStyle w:val="Paragraphedeliste"/>
        <w:jc w:val="both"/>
      </w:pPr>
      <w:r>
        <w:t>Rappel : Il est également possible d’effectuer des exports rapides en « Drag &amp; Drop », c’est-à-dire en glisser déposer (maintenir le clic sur l’icône du fichier dans les colonnes 6 et 7, et le déplacer vers un fichier voulu pour le copier).</w:t>
      </w:r>
    </w:p>
    <w:p w14:paraId="3178F5BA" w14:textId="08779C71" w:rsidR="00175B6C" w:rsidRDefault="00175B6C" w:rsidP="00EF7E03"/>
    <w:p w14:paraId="66F93119" w14:textId="77777777" w:rsidR="00A8047F" w:rsidRDefault="00A8047F" w:rsidP="00A8047F">
      <w:pPr>
        <w:pStyle w:val="Paragraphedeliste"/>
        <w:jc w:val="both"/>
      </w:pPr>
    </w:p>
    <w:p w14:paraId="738DC21D" w14:textId="6A2FDA4F" w:rsidR="00BA3EC0" w:rsidRDefault="00DE69AC" w:rsidP="00BA3EC0">
      <w:pPr>
        <w:pStyle w:val="Paragraphedeliste"/>
        <w:numPr>
          <w:ilvl w:val="0"/>
          <w:numId w:val="24"/>
        </w:numPr>
        <w:jc w:val="both"/>
      </w:pPr>
      <w:r>
        <w:t>Ces fenêtre</w:t>
      </w:r>
      <w:r w:rsidR="00A8047F">
        <w:t>s</w:t>
      </w:r>
      <w:r>
        <w:t xml:space="preserve"> serve</w:t>
      </w:r>
      <w:r w:rsidR="00A8047F">
        <w:t>nt</w:t>
      </w:r>
      <w:r>
        <w:t xml:space="preserve"> à obtenir un aperçu rapide, avec la possibilité d’enregistrer</w:t>
      </w:r>
      <w:r w:rsidR="00CF0C51">
        <w:t xml:space="preserve"> ou d’envoyer le document par mail</w:t>
      </w:r>
      <w:r>
        <w:t>.</w:t>
      </w:r>
      <w:r w:rsidR="00A30CD2">
        <w:t xml:space="preserve"> </w:t>
      </w:r>
      <w:r w:rsidR="00067B5F">
        <w:t xml:space="preserve"> </w:t>
      </w:r>
    </w:p>
    <w:p w14:paraId="4164B258" w14:textId="77777777" w:rsidR="00CF0C51" w:rsidRDefault="00CF0C51" w:rsidP="00CF0C51">
      <w:pPr>
        <w:pStyle w:val="Paragraphedeliste"/>
        <w:jc w:val="both"/>
      </w:pPr>
    </w:p>
    <w:p w14:paraId="6514D532" w14:textId="3CEB3FD5" w:rsidR="00CF0C51" w:rsidRDefault="00CF0C51" w:rsidP="007C0B08">
      <w:pPr>
        <w:pStyle w:val="Paragraphedeliste"/>
        <w:jc w:val="center"/>
      </w:pPr>
      <w:r>
        <w:rPr>
          <w:noProof/>
        </w:rPr>
        <w:drawing>
          <wp:inline distT="0" distB="0" distL="0" distR="0" wp14:anchorId="49649C4E" wp14:editId="685A923D">
            <wp:extent cx="4799339" cy="2604448"/>
            <wp:effectExtent l="152400" t="152400" r="363220" b="36766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069" cy="2615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52B014" w14:textId="77777777" w:rsidR="00EF7E03" w:rsidRDefault="00EF7E03" w:rsidP="007C0B08">
      <w:pPr>
        <w:pStyle w:val="Paragraphedeliste"/>
        <w:jc w:val="center"/>
      </w:pPr>
    </w:p>
    <w:p w14:paraId="2E3C1A72" w14:textId="756792FC" w:rsidR="00E543BA" w:rsidRDefault="00E77105" w:rsidP="00E77105">
      <w:pPr>
        <w:pStyle w:val="NumberedHeading3"/>
      </w:pPr>
      <w:bookmarkStart w:id="8" w:name="_Toc59433469"/>
      <w:r>
        <w:lastRenderedPageBreak/>
        <w:t>Fonctionnalités supplémentaires</w:t>
      </w:r>
      <w:bookmarkEnd w:id="8"/>
    </w:p>
    <w:p w14:paraId="217EC416" w14:textId="17354142" w:rsidR="000417C7" w:rsidRDefault="000417C7" w:rsidP="000417C7"/>
    <w:p w14:paraId="71153C78" w14:textId="3498C15C" w:rsidR="000417C7" w:rsidRDefault="000417C7" w:rsidP="00EF7E03">
      <w:pPr>
        <w:pStyle w:val="Listenumros"/>
        <w:numPr>
          <w:ilvl w:val="0"/>
          <w:numId w:val="30"/>
        </w:numPr>
      </w:pPr>
      <w:r>
        <w:t>Le zoom de la fenêtre</w:t>
      </w:r>
    </w:p>
    <w:p w14:paraId="633EC0EF" w14:textId="77777777" w:rsidR="007D09FC" w:rsidRDefault="007D09FC" w:rsidP="007D09FC">
      <w:pPr>
        <w:pStyle w:val="Paragraphedeliste"/>
      </w:pPr>
    </w:p>
    <w:p w14:paraId="78859325" w14:textId="3056B556" w:rsidR="00423DAC" w:rsidRPr="000417C7" w:rsidRDefault="000826C8" w:rsidP="00EF7E03">
      <w:pPr>
        <w:pStyle w:val="Paragraphedeliste"/>
        <w:numPr>
          <w:ilvl w:val="0"/>
          <w:numId w:val="27"/>
        </w:numPr>
      </w:pPr>
      <w:r>
        <w:t xml:space="preserve">Dans l’onglet </w:t>
      </w:r>
      <w:r w:rsidR="00A226C0">
        <w:t>« </w:t>
      </w:r>
      <w:r>
        <w:t>affichage</w:t>
      </w:r>
      <w:r w:rsidR="00A226C0">
        <w:t> »</w:t>
      </w:r>
      <w:r w:rsidR="00423DAC">
        <w:t xml:space="preserve">, une option </w:t>
      </w:r>
      <w:r w:rsidR="00A226C0">
        <w:t>« </w:t>
      </w:r>
      <w:r w:rsidR="00423DAC">
        <w:t>zoom</w:t>
      </w:r>
      <w:r w:rsidR="00A226C0">
        <w:t> »</w:t>
      </w:r>
      <w:r w:rsidR="00423DAC">
        <w:t xml:space="preserve"> est présente, elle permet d’agrandir ou rétrécir le zoom du tableau de résultat</w:t>
      </w:r>
      <w:r w:rsidR="007D09FC">
        <w:t>.</w:t>
      </w:r>
    </w:p>
    <w:p w14:paraId="100DD256" w14:textId="1EC6FD82" w:rsidR="00E77105" w:rsidRDefault="00EB1730" w:rsidP="007C0B08">
      <w:pPr>
        <w:jc w:val="right"/>
      </w:pPr>
      <w:r>
        <w:rPr>
          <w:noProof/>
        </w:rPr>
        <w:drawing>
          <wp:inline distT="0" distB="0" distL="0" distR="0" wp14:anchorId="49DA9EF8" wp14:editId="3A95E5C2">
            <wp:extent cx="4822209" cy="2611011"/>
            <wp:effectExtent l="152400" t="152400" r="359410" b="36131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106" cy="26169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F82DBB" w14:textId="616C4766" w:rsidR="00313DDD" w:rsidRDefault="00313DDD" w:rsidP="00313DDD">
      <w:pPr>
        <w:pStyle w:val="Listenumros"/>
      </w:pPr>
      <w:r>
        <w:t>Les paramètres</w:t>
      </w:r>
      <w:r w:rsidR="003C59AD">
        <w:t xml:space="preserve"> (définition de la légende)</w:t>
      </w:r>
    </w:p>
    <w:p w14:paraId="5FC7E935" w14:textId="134A6E5F" w:rsidR="00313DDD" w:rsidRDefault="00313DDD" w:rsidP="00313DDD">
      <w:pPr>
        <w:pStyle w:val="Listenumros"/>
        <w:numPr>
          <w:ilvl w:val="0"/>
          <w:numId w:val="0"/>
        </w:numPr>
        <w:ind w:left="357"/>
      </w:pPr>
    </w:p>
    <w:p w14:paraId="2978FD5E" w14:textId="50480E30" w:rsidR="00313DDD" w:rsidRPr="003C59AD" w:rsidRDefault="003C59AD" w:rsidP="003C59AD">
      <w:pPr>
        <w:pStyle w:val="Listenumros"/>
        <w:numPr>
          <w:ilvl w:val="0"/>
          <w:numId w:val="27"/>
        </w:numPr>
        <w:jc w:val="both"/>
      </w:pPr>
      <w:r>
        <w:rPr>
          <w:b w:val="0"/>
          <w:bCs/>
        </w:rPr>
        <w:t>On retrouve au niveau du bandeau supérieur de l’écran un onglet paramètre. Celui-ci est un onglet de gestion, notamment des périodes et des tarifs des références enregistrer dans Shiva.</w:t>
      </w:r>
    </w:p>
    <w:p w14:paraId="7EE7A30B" w14:textId="3BEA0ED6" w:rsidR="003C59AD" w:rsidRDefault="003C59AD" w:rsidP="003C59AD">
      <w:pPr>
        <w:pStyle w:val="Listenumros"/>
        <w:numPr>
          <w:ilvl w:val="0"/>
          <w:numId w:val="0"/>
        </w:numPr>
        <w:ind w:left="720"/>
        <w:jc w:val="both"/>
        <w:rPr>
          <w:b w:val="0"/>
          <w:bCs/>
        </w:rPr>
      </w:pPr>
      <w:r>
        <w:rPr>
          <w:b w:val="0"/>
          <w:bCs/>
        </w:rPr>
        <w:t xml:space="preserve">En sélectionnant une ligne, on y voit notamment les différentes dates </w:t>
      </w:r>
      <w:r w:rsidR="008432FF">
        <w:rPr>
          <w:b w:val="0"/>
          <w:bCs/>
        </w:rPr>
        <w:t xml:space="preserve">tarifaires </w:t>
      </w:r>
      <w:r>
        <w:rPr>
          <w:b w:val="0"/>
          <w:bCs/>
        </w:rPr>
        <w:t>qui permettent de définir si un produit est nouveau ou supprimé par exemple (code couleur).</w:t>
      </w:r>
    </w:p>
    <w:p w14:paraId="444DC26B" w14:textId="76286B2B" w:rsidR="003C59AD" w:rsidRDefault="003C59AD" w:rsidP="003C59AD">
      <w:pPr>
        <w:pStyle w:val="Listenumros"/>
        <w:numPr>
          <w:ilvl w:val="0"/>
          <w:numId w:val="0"/>
        </w:numPr>
        <w:ind w:left="720"/>
        <w:jc w:val="both"/>
        <w:rPr>
          <w:b w:val="0"/>
          <w:bCs/>
        </w:rPr>
      </w:pPr>
    </w:p>
    <w:p w14:paraId="5E6D81BE" w14:textId="5BF3ECE0" w:rsidR="00E77105" w:rsidRDefault="003C59AD" w:rsidP="003C59AD">
      <w:pPr>
        <w:pStyle w:val="Listenumros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 wp14:anchorId="63841546" wp14:editId="2CAFEE8F">
            <wp:extent cx="5760720" cy="722630"/>
            <wp:effectExtent l="0" t="0" r="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r:link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9E439" wp14:editId="6318683A">
            <wp:extent cx="5760720" cy="911225"/>
            <wp:effectExtent l="0" t="0" r="0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r:link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3469C" w14:textId="3F48A477" w:rsidR="003C59AD" w:rsidRDefault="003C59AD" w:rsidP="003C59AD">
      <w:pPr>
        <w:pStyle w:val="Listenumros"/>
        <w:numPr>
          <w:ilvl w:val="0"/>
          <w:numId w:val="0"/>
        </w:numPr>
        <w:ind w:left="720"/>
        <w:jc w:val="center"/>
      </w:pPr>
    </w:p>
    <w:p w14:paraId="60DA423E" w14:textId="23259288" w:rsidR="003C59AD" w:rsidRDefault="004649C4" w:rsidP="003C59AD">
      <w:pPr>
        <w:pStyle w:val="Listenumros"/>
        <w:numPr>
          <w:ilvl w:val="0"/>
          <w:numId w:val="27"/>
        </w:numPr>
        <w:jc w:val="both"/>
        <w:rPr>
          <w:b w:val="0"/>
          <w:bCs/>
        </w:rPr>
      </w:pPr>
      <w:r w:rsidRPr="004649C4">
        <w:rPr>
          <w:b w:val="0"/>
          <w:bCs/>
        </w:rPr>
        <w:t xml:space="preserve">Vous </w:t>
      </w:r>
      <w:r>
        <w:rPr>
          <w:b w:val="0"/>
          <w:bCs/>
        </w:rPr>
        <w:t>trouverez ci-dessous les différentes couleur</w:t>
      </w:r>
      <w:r w:rsidR="008432FF">
        <w:rPr>
          <w:b w:val="0"/>
          <w:bCs/>
        </w:rPr>
        <w:t>s</w:t>
      </w:r>
      <w:r>
        <w:rPr>
          <w:b w:val="0"/>
          <w:bCs/>
        </w:rPr>
        <w:t xml:space="preserve"> et leur définition par rapport aux paramètres</w:t>
      </w:r>
    </w:p>
    <w:p w14:paraId="652A35D0" w14:textId="77777777" w:rsidR="004649C4" w:rsidRDefault="004649C4" w:rsidP="004649C4">
      <w:pPr>
        <w:pStyle w:val="Listenumros"/>
        <w:numPr>
          <w:ilvl w:val="0"/>
          <w:numId w:val="0"/>
        </w:numPr>
        <w:ind w:left="720"/>
        <w:jc w:val="both"/>
        <w:rPr>
          <w:b w:val="0"/>
          <w:bCs/>
        </w:rPr>
      </w:pPr>
    </w:p>
    <w:p w14:paraId="58B5FC44" w14:textId="290B376F" w:rsidR="004649C4" w:rsidRDefault="008432FF" w:rsidP="004649C4">
      <w:pPr>
        <w:pStyle w:val="Listenumros"/>
        <w:numPr>
          <w:ilvl w:val="1"/>
          <w:numId w:val="27"/>
        </w:numPr>
        <w:jc w:val="both"/>
        <w:rPr>
          <w:b w:val="0"/>
          <w:bCs/>
        </w:rPr>
      </w:pPr>
      <w:r>
        <w:rPr>
          <w:b w:val="0"/>
          <w:bCs/>
        </w:rPr>
        <w:t xml:space="preserve">Vert / bleu : La période du tarif correspond ou est inférieur à la période de vie du produit. S’il vient succéder à un ancien produit supprimé, il apparaitra en vert, </w:t>
      </w:r>
      <w:proofErr w:type="gramStart"/>
      <w:r>
        <w:rPr>
          <w:b w:val="0"/>
          <w:bCs/>
        </w:rPr>
        <w:t>si il</w:t>
      </w:r>
      <w:proofErr w:type="gramEnd"/>
      <w:r>
        <w:rPr>
          <w:b w:val="0"/>
          <w:bCs/>
        </w:rPr>
        <w:t xml:space="preserve"> est nouveau il apparaitra en bleu.</w:t>
      </w:r>
    </w:p>
    <w:p w14:paraId="47A84C44" w14:textId="29FC6539" w:rsidR="008432FF" w:rsidRDefault="008432FF" w:rsidP="004649C4">
      <w:pPr>
        <w:pStyle w:val="Listenumros"/>
        <w:numPr>
          <w:ilvl w:val="1"/>
          <w:numId w:val="27"/>
        </w:numPr>
        <w:jc w:val="both"/>
        <w:rPr>
          <w:b w:val="0"/>
          <w:bCs/>
        </w:rPr>
      </w:pPr>
      <w:r>
        <w:rPr>
          <w:b w:val="0"/>
          <w:bCs/>
        </w:rPr>
        <w:t>Rouge : La date de fin de Tarif de Base est supérieure à la date de suppression du produit.</w:t>
      </w:r>
    </w:p>
    <w:p w14:paraId="06B93C19" w14:textId="64BC4166" w:rsidR="008432FF" w:rsidRDefault="008432FF" w:rsidP="004649C4">
      <w:pPr>
        <w:pStyle w:val="Listenumros"/>
        <w:numPr>
          <w:ilvl w:val="1"/>
          <w:numId w:val="27"/>
        </w:numPr>
        <w:jc w:val="both"/>
        <w:rPr>
          <w:b w:val="0"/>
          <w:bCs/>
        </w:rPr>
      </w:pPr>
      <w:r>
        <w:rPr>
          <w:b w:val="0"/>
          <w:bCs/>
        </w:rPr>
        <w:t>Noir : Le produit est supprimé et la date de fin de tarif est passé.</w:t>
      </w:r>
    </w:p>
    <w:p w14:paraId="2525CB49" w14:textId="70471ED7" w:rsidR="008432FF" w:rsidRPr="004649C4" w:rsidRDefault="008432FF" w:rsidP="004649C4">
      <w:pPr>
        <w:pStyle w:val="Listenumros"/>
        <w:numPr>
          <w:ilvl w:val="1"/>
          <w:numId w:val="27"/>
        </w:numPr>
        <w:jc w:val="both"/>
        <w:rPr>
          <w:b w:val="0"/>
          <w:bCs/>
        </w:rPr>
      </w:pPr>
      <w:r>
        <w:rPr>
          <w:b w:val="0"/>
          <w:bCs/>
        </w:rPr>
        <w:t>Orange : Le produit est défini mais son tarif n’est pas encore validé.</w:t>
      </w:r>
    </w:p>
    <w:p w14:paraId="53784674" w14:textId="77777777" w:rsidR="00E77105" w:rsidRDefault="00E77105" w:rsidP="00E543BA"/>
    <w:p w14:paraId="796285D1" w14:textId="77777777" w:rsidR="004E435E" w:rsidRDefault="00324A1D" w:rsidP="004E435E">
      <w:pPr>
        <w:pStyle w:val="NumberedHeading2"/>
      </w:pPr>
      <w:bookmarkStart w:id="9" w:name="_Toc59433470"/>
      <w:r>
        <w:lastRenderedPageBreak/>
        <w:t>Tarif Client</w:t>
      </w:r>
      <w:bookmarkEnd w:id="9"/>
    </w:p>
    <w:p w14:paraId="51AF9415" w14:textId="7C7C389F" w:rsidR="00324A1D" w:rsidRDefault="000F29EC" w:rsidP="004E435E">
      <w:pPr>
        <w:jc w:val="both"/>
      </w:pPr>
      <w:r>
        <w:rPr>
          <w:noProof/>
        </w:rPr>
        <w:drawing>
          <wp:inline distT="0" distB="0" distL="0" distR="0" wp14:anchorId="7DD99DDB" wp14:editId="2089C482">
            <wp:extent cx="5760720" cy="3121660"/>
            <wp:effectExtent l="152400" t="152400" r="354330" b="36449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1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76AC76" w14:textId="77777777" w:rsidR="00E77105" w:rsidRPr="00BC4502" w:rsidRDefault="00E77105" w:rsidP="00E77105">
      <w:pPr>
        <w:pStyle w:val="NumberedHeading3"/>
      </w:pPr>
      <w:bookmarkStart w:id="10" w:name="_Toc59433471"/>
      <w:r>
        <w:t>Utilité</w:t>
      </w:r>
      <w:bookmarkEnd w:id="10"/>
    </w:p>
    <w:p w14:paraId="54DCCFD9" w14:textId="77777777" w:rsidR="00E77105" w:rsidRDefault="00E77105" w:rsidP="00E77105"/>
    <w:p w14:paraId="361EA30E" w14:textId="77777777" w:rsidR="00E77105" w:rsidRDefault="00E77105" w:rsidP="00E77105">
      <w:pPr>
        <w:pStyle w:val="NumberedHeading3"/>
      </w:pPr>
      <w:bookmarkStart w:id="11" w:name="_Toc59433472"/>
      <w:r>
        <w:t>Fonctionnement</w:t>
      </w:r>
      <w:bookmarkEnd w:id="11"/>
    </w:p>
    <w:p w14:paraId="64812300" w14:textId="77777777" w:rsidR="00E77105" w:rsidRPr="000B6BFE" w:rsidRDefault="00E77105" w:rsidP="00E77105"/>
    <w:p w14:paraId="49289DBA" w14:textId="77777777" w:rsidR="00E77105" w:rsidRDefault="00E77105" w:rsidP="00E77105">
      <w:pPr>
        <w:pStyle w:val="NumberedHeading3"/>
      </w:pPr>
      <w:bookmarkStart w:id="12" w:name="_Toc59433473"/>
      <w:r>
        <w:t>Fonctionnalités supplémentaires</w:t>
      </w:r>
      <w:bookmarkEnd w:id="12"/>
    </w:p>
    <w:p w14:paraId="3637C389" w14:textId="77777777" w:rsidR="00E77105" w:rsidRPr="00E77105" w:rsidRDefault="00E77105" w:rsidP="00E77105"/>
    <w:p w14:paraId="145525E1" w14:textId="77777777" w:rsidR="00E77105" w:rsidRDefault="00E77105" w:rsidP="00E77105"/>
    <w:p w14:paraId="4495309C" w14:textId="77777777" w:rsidR="00E77105" w:rsidRDefault="00E77105" w:rsidP="004E435E">
      <w:pPr>
        <w:jc w:val="both"/>
      </w:pPr>
    </w:p>
    <w:p w14:paraId="57D0CC15" w14:textId="77777777" w:rsidR="00324A1D" w:rsidRDefault="00324A1D" w:rsidP="004E435E">
      <w:pPr>
        <w:pStyle w:val="NumberedHeading2"/>
      </w:pPr>
      <w:bookmarkStart w:id="13" w:name="_Toc59433474"/>
      <w:r>
        <w:t>Analyse Tarif</w:t>
      </w:r>
      <w:bookmarkEnd w:id="13"/>
    </w:p>
    <w:p w14:paraId="00323566" w14:textId="77777777" w:rsidR="00324A1D" w:rsidRDefault="00324A1D" w:rsidP="004E435E">
      <w:pPr>
        <w:jc w:val="both"/>
      </w:pPr>
    </w:p>
    <w:p w14:paraId="21372F85" w14:textId="6D457235" w:rsidR="00E543BA" w:rsidRDefault="00E543BA" w:rsidP="00E543BA">
      <w:pPr>
        <w:ind w:firstLine="680"/>
        <w:jc w:val="both"/>
      </w:pPr>
      <w:r>
        <w:t xml:space="preserve">Cette </w:t>
      </w:r>
      <w:r>
        <w:tab/>
        <w:t>application est utilisée pour visualiser les tarifs spécifiques à certain</w:t>
      </w:r>
      <w:r w:rsidR="000B6BFE">
        <w:t>s</w:t>
      </w:r>
      <w:r>
        <w:t xml:space="preserve"> clients. Vous y trouverez également un historique de</w:t>
      </w:r>
      <w:r w:rsidR="000B6BFE">
        <w:t xml:space="preserve"> ces tarifs par client (utiles notamment pour la gestion des litiges prix)</w:t>
      </w:r>
      <w:r w:rsidR="006348CE">
        <w:t>.</w:t>
      </w:r>
    </w:p>
    <w:p w14:paraId="5D26D443" w14:textId="351A5736" w:rsidR="000F29EC" w:rsidRDefault="000F29EC" w:rsidP="004E435E">
      <w:pPr>
        <w:jc w:val="both"/>
      </w:pPr>
      <w:r>
        <w:rPr>
          <w:noProof/>
        </w:rPr>
        <w:lastRenderedPageBreak/>
        <w:drawing>
          <wp:inline distT="0" distB="0" distL="0" distR="0" wp14:anchorId="60448312" wp14:editId="3F652D32">
            <wp:extent cx="5760720" cy="3113405"/>
            <wp:effectExtent l="152400" t="152400" r="354330" b="35369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3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5E64BC" w14:textId="77777777" w:rsidR="00E77105" w:rsidRPr="00BC4502" w:rsidRDefault="00E77105" w:rsidP="00E77105">
      <w:pPr>
        <w:pStyle w:val="NumberedHeading3"/>
      </w:pPr>
      <w:bookmarkStart w:id="14" w:name="_Toc59433475"/>
      <w:r>
        <w:t>Utilité</w:t>
      </w:r>
      <w:bookmarkEnd w:id="14"/>
    </w:p>
    <w:p w14:paraId="69AA9811" w14:textId="77777777" w:rsidR="00E77105" w:rsidRDefault="00E77105" w:rsidP="00E77105">
      <w:pPr>
        <w:ind w:firstLine="680"/>
      </w:pPr>
    </w:p>
    <w:p w14:paraId="5098A1B0" w14:textId="77777777" w:rsidR="00E77105" w:rsidRDefault="00E77105" w:rsidP="00E77105">
      <w:pPr>
        <w:pStyle w:val="NumberedHeading3"/>
      </w:pPr>
      <w:bookmarkStart w:id="15" w:name="_Toc59433476"/>
      <w:r>
        <w:t>Fonctionnement</w:t>
      </w:r>
      <w:bookmarkEnd w:id="15"/>
    </w:p>
    <w:p w14:paraId="3382CB9D" w14:textId="77777777" w:rsidR="00E77105" w:rsidRPr="000B6BFE" w:rsidRDefault="00E77105" w:rsidP="00E77105"/>
    <w:p w14:paraId="3BCA250B" w14:textId="77777777" w:rsidR="00E77105" w:rsidRDefault="00E77105" w:rsidP="00E77105">
      <w:pPr>
        <w:pStyle w:val="NumberedHeading3"/>
      </w:pPr>
      <w:bookmarkStart w:id="16" w:name="_Toc59433477"/>
      <w:r>
        <w:t>Fonctionnalités supplémentaires</w:t>
      </w:r>
      <w:bookmarkEnd w:id="16"/>
    </w:p>
    <w:p w14:paraId="54FBFD1F" w14:textId="77777777" w:rsidR="00E77105" w:rsidRPr="00E77105" w:rsidRDefault="00E77105" w:rsidP="00E77105"/>
    <w:p w14:paraId="622A7E34" w14:textId="77777777" w:rsidR="00E77105" w:rsidRDefault="00E77105" w:rsidP="00E77105"/>
    <w:p w14:paraId="4E90717B" w14:textId="77777777" w:rsidR="00E77105" w:rsidRDefault="00E77105" w:rsidP="004E435E">
      <w:pPr>
        <w:jc w:val="both"/>
      </w:pPr>
    </w:p>
    <w:p w14:paraId="35A9F97D" w14:textId="706B3A48" w:rsidR="001523F2" w:rsidRDefault="001523F2" w:rsidP="004E435E">
      <w:pPr>
        <w:jc w:val="both"/>
      </w:pPr>
    </w:p>
    <w:p w14:paraId="5CA7D2FE" w14:textId="2D563769" w:rsidR="00E77105" w:rsidRDefault="00E77105" w:rsidP="004E435E">
      <w:pPr>
        <w:jc w:val="both"/>
      </w:pPr>
    </w:p>
    <w:p w14:paraId="5F988884" w14:textId="4071899C" w:rsidR="00E77105" w:rsidRDefault="00E77105" w:rsidP="004E435E">
      <w:pPr>
        <w:jc w:val="both"/>
      </w:pPr>
    </w:p>
    <w:p w14:paraId="5EB8FFCF" w14:textId="0192D20D" w:rsidR="00E77105" w:rsidRDefault="00E77105" w:rsidP="004E435E">
      <w:pPr>
        <w:jc w:val="both"/>
      </w:pPr>
    </w:p>
    <w:p w14:paraId="7890DAFE" w14:textId="2713A72B" w:rsidR="00E77105" w:rsidRDefault="00E77105" w:rsidP="004E435E">
      <w:pPr>
        <w:jc w:val="both"/>
      </w:pPr>
    </w:p>
    <w:p w14:paraId="3800F4F6" w14:textId="1809F7DA" w:rsidR="00E77105" w:rsidRDefault="00E77105" w:rsidP="004E435E">
      <w:pPr>
        <w:jc w:val="both"/>
      </w:pPr>
    </w:p>
    <w:p w14:paraId="51762BA7" w14:textId="01D94CA1" w:rsidR="00E77105" w:rsidRDefault="00E77105" w:rsidP="004E435E">
      <w:pPr>
        <w:jc w:val="both"/>
      </w:pPr>
    </w:p>
    <w:p w14:paraId="085D60AF" w14:textId="3EB09660" w:rsidR="00E77105" w:rsidRDefault="00E77105" w:rsidP="004E435E">
      <w:pPr>
        <w:jc w:val="both"/>
      </w:pPr>
    </w:p>
    <w:p w14:paraId="1785B3C0" w14:textId="0BC4B652" w:rsidR="00E77105" w:rsidRDefault="00E77105" w:rsidP="004E435E">
      <w:pPr>
        <w:jc w:val="both"/>
      </w:pPr>
    </w:p>
    <w:p w14:paraId="149321C9" w14:textId="72552591" w:rsidR="00E77105" w:rsidRDefault="00E77105" w:rsidP="004E435E">
      <w:pPr>
        <w:jc w:val="both"/>
      </w:pPr>
    </w:p>
    <w:p w14:paraId="478F1E51" w14:textId="544BFE13" w:rsidR="00E77105" w:rsidRDefault="00E77105" w:rsidP="004E435E">
      <w:pPr>
        <w:jc w:val="both"/>
      </w:pPr>
    </w:p>
    <w:p w14:paraId="025F0303" w14:textId="44CD8A18" w:rsidR="00E77105" w:rsidRDefault="00E77105" w:rsidP="004E435E">
      <w:pPr>
        <w:jc w:val="both"/>
      </w:pPr>
    </w:p>
    <w:p w14:paraId="1C378DAB" w14:textId="77777777" w:rsidR="00E77105" w:rsidRDefault="00E77105" w:rsidP="004E435E">
      <w:pPr>
        <w:jc w:val="both"/>
      </w:pPr>
    </w:p>
    <w:p w14:paraId="54D50082" w14:textId="77777777" w:rsidR="00324A1D" w:rsidRDefault="00324A1D" w:rsidP="004E435E">
      <w:pPr>
        <w:pStyle w:val="NumberedHeading2"/>
      </w:pPr>
      <w:bookmarkStart w:id="17" w:name="_Toc59433478"/>
      <w:r>
        <w:lastRenderedPageBreak/>
        <w:t>Produits</w:t>
      </w:r>
      <w:bookmarkEnd w:id="17"/>
    </w:p>
    <w:p w14:paraId="0A815BBD" w14:textId="77777777" w:rsidR="000F29EC" w:rsidRDefault="000F29EC" w:rsidP="000F29EC"/>
    <w:p w14:paraId="62E2011B" w14:textId="5BA22348" w:rsidR="00402B2E" w:rsidRDefault="005C5221" w:rsidP="000F29EC">
      <w:r>
        <w:rPr>
          <w:noProof/>
        </w:rPr>
        <w:drawing>
          <wp:inline distT="0" distB="0" distL="0" distR="0" wp14:anchorId="2783A0F8" wp14:editId="7FC320B5">
            <wp:extent cx="5709212" cy="3679190"/>
            <wp:effectExtent l="152400" t="171450" r="368300" b="35941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1041" r="892"/>
                    <a:stretch/>
                  </pic:blipFill>
                  <pic:spPr bwMode="auto">
                    <a:xfrm>
                      <a:off x="0" y="0"/>
                      <a:ext cx="5709314" cy="36792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17604" w14:textId="794F17FD" w:rsidR="00E77105" w:rsidRPr="00BC4502" w:rsidRDefault="00E77105" w:rsidP="00E77105">
      <w:pPr>
        <w:pStyle w:val="NumberedHeading3"/>
      </w:pPr>
      <w:bookmarkStart w:id="18" w:name="_Toc59433479"/>
      <w:r>
        <w:t>Utilité</w:t>
      </w:r>
      <w:bookmarkEnd w:id="18"/>
    </w:p>
    <w:p w14:paraId="56A40591" w14:textId="77777777" w:rsidR="00E77105" w:rsidRDefault="00E77105" w:rsidP="00E77105">
      <w:pPr>
        <w:ind w:firstLine="680"/>
      </w:pPr>
    </w:p>
    <w:p w14:paraId="6D7672C6" w14:textId="77777777" w:rsidR="00E77105" w:rsidRDefault="00E77105" w:rsidP="00E77105">
      <w:pPr>
        <w:pStyle w:val="NumberedHeading3"/>
      </w:pPr>
      <w:bookmarkStart w:id="19" w:name="_Toc59433480"/>
      <w:r>
        <w:t>Fonctionnement</w:t>
      </w:r>
      <w:bookmarkEnd w:id="19"/>
    </w:p>
    <w:p w14:paraId="1C5EAB04" w14:textId="77777777" w:rsidR="00E77105" w:rsidRPr="000B6BFE" w:rsidRDefault="00E77105" w:rsidP="00E77105"/>
    <w:p w14:paraId="76D37D89" w14:textId="77777777" w:rsidR="00E77105" w:rsidRDefault="00E77105" w:rsidP="00E77105">
      <w:pPr>
        <w:pStyle w:val="NumberedHeading3"/>
      </w:pPr>
      <w:bookmarkStart w:id="20" w:name="_Toc59433481"/>
      <w:r>
        <w:t>Fonctionnalités supplémentaires</w:t>
      </w:r>
      <w:bookmarkEnd w:id="20"/>
    </w:p>
    <w:p w14:paraId="2A83DCBE" w14:textId="77777777" w:rsidR="00E77105" w:rsidRPr="00E77105" w:rsidRDefault="00E77105" w:rsidP="00E77105"/>
    <w:p w14:paraId="1FB83520" w14:textId="77777777" w:rsidR="00E77105" w:rsidRDefault="00E77105" w:rsidP="00E77105"/>
    <w:p w14:paraId="0B4292C8" w14:textId="3B96FBF4" w:rsidR="00402B2E" w:rsidRDefault="00402B2E"/>
    <w:p w14:paraId="2A4C95CF" w14:textId="2459F912" w:rsidR="00EF7E03" w:rsidRDefault="00EF7E03"/>
    <w:p w14:paraId="2AB4E009" w14:textId="0815A044" w:rsidR="00EF7E03" w:rsidRDefault="00EF7E03"/>
    <w:p w14:paraId="40B216B0" w14:textId="7576A294" w:rsidR="00EF7E03" w:rsidRDefault="00EF7E03"/>
    <w:p w14:paraId="63480678" w14:textId="6A874947" w:rsidR="00EF7E03" w:rsidRDefault="00EF7E03"/>
    <w:p w14:paraId="631314FD" w14:textId="0B299A98" w:rsidR="00EF7E03" w:rsidRDefault="00EF7E03"/>
    <w:p w14:paraId="561C801A" w14:textId="7E918F97" w:rsidR="00EF7E03" w:rsidRDefault="00EF7E03"/>
    <w:p w14:paraId="313E8E97" w14:textId="5838CCDF" w:rsidR="00EF7E03" w:rsidRDefault="00EF7E03"/>
    <w:p w14:paraId="16186E6A" w14:textId="77777777" w:rsidR="00EF7E03" w:rsidRDefault="00EF7E03"/>
    <w:p w14:paraId="3AEF5F1A" w14:textId="35895969" w:rsidR="00402B2E" w:rsidRDefault="00402B2E" w:rsidP="00402B2E">
      <w:pPr>
        <w:pStyle w:val="NumberedHeading1"/>
      </w:pPr>
      <w:bookmarkStart w:id="21" w:name="_Toc59433482"/>
      <w:r>
        <w:lastRenderedPageBreak/>
        <w:t>F.A.Q.</w:t>
      </w:r>
      <w:bookmarkEnd w:id="21"/>
    </w:p>
    <w:p w14:paraId="7137DA92" w14:textId="06C9138B" w:rsidR="00402B2E" w:rsidRDefault="00402B2E" w:rsidP="00402B2E"/>
    <w:p w14:paraId="6AFF82C0" w14:textId="58A1B520" w:rsidR="00402B2E" w:rsidRPr="00402B2E" w:rsidRDefault="00402B2E" w:rsidP="00402B2E">
      <w:pPr>
        <w:ind w:firstLine="454"/>
      </w:pPr>
      <w:r>
        <w:t>Cette partie du document est utilisé</w:t>
      </w:r>
      <w:r w:rsidR="00960D28">
        <w:t>e</w:t>
      </w:r>
      <w:r>
        <w:t xml:space="preserve"> pour les problèmes ou les questionnement</w:t>
      </w:r>
      <w:r w:rsidR="00960D28">
        <w:t>s</w:t>
      </w:r>
      <w:r>
        <w:t xml:space="preserve"> </w:t>
      </w:r>
      <w:proofErr w:type="spellStart"/>
      <w:r>
        <w:t>réguli</w:t>
      </w:r>
      <w:r w:rsidR="00960D28">
        <w:t>és</w:t>
      </w:r>
      <w:proofErr w:type="spellEnd"/>
      <w:r>
        <w:t xml:space="preserve"> en lien avec l’application Shiva. </w:t>
      </w:r>
    </w:p>
    <w:sectPr w:rsidR="00402B2E" w:rsidRPr="00402B2E" w:rsidSect="00E543BA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/>
      <w:pgMar w:top="1417" w:right="1417" w:bottom="1417" w:left="1417" w:header="709" w:footer="283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Florian Hermel" w:date="2020-11-27T11:31:00Z" w:initials="FH">
    <w:p w14:paraId="4506BFB7" w14:textId="77777777" w:rsidR="004649C4" w:rsidRDefault="004649C4">
      <w:pPr>
        <w:pStyle w:val="Commentaire"/>
      </w:pPr>
      <w:r>
        <w:rPr>
          <w:rStyle w:val="Marquedecommentaire"/>
        </w:rPr>
        <w:annotationRef/>
      </w:r>
      <w:r>
        <w:t>Expliquer :</w:t>
      </w:r>
    </w:p>
    <w:p w14:paraId="053D7A97" w14:textId="7F2E3539" w:rsidR="004649C4" w:rsidRDefault="004649C4">
      <w:pPr>
        <w:pStyle w:val="Commentaire"/>
      </w:pPr>
      <w:r>
        <w:t>Pl = non validé : les info ne sont pas encore validé à 100%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53D7A9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53D7A97" w16cid:durableId="236B61F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043F6" w14:textId="77777777" w:rsidR="003C13D0" w:rsidRDefault="003C13D0" w:rsidP="00884E47">
      <w:pPr>
        <w:spacing w:after="0"/>
      </w:pPr>
      <w:r>
        <w:separator/>
      </w:r>
    </w:p>
  </w:endnote>
  <w:endnote w:type="continuationSeparator" w:id="0">
    <w:p w14:paraId="54C4F6FC" w14:textId="77777777" w:rsidR="003C13D0" w:rsidRDefault="003C13D0" w:rsidP="00884E4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lectrolux Sans Regular">
    <w:panose1 w:val="020B0500020000000000"/>
    <w:charset w:val="00"/>
    <w:family w:val="swiss"/>
    <w:notTrueType/>
    <w:pitch w:val="variable"/>
    <w:sig w:usb0="A000002F" w:usb1="4000207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94A97" w14:textId="77777777" w:rsidR="00EA13EE" w:rsidRDefault="00EA13EE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57" w:type="dxa"/>
        <w:bottom w:w="28" w:type="dxa"/>
        <w:right w:w="57" w:type="dxa"/>
      </w:tblCellMar>
      <w:tblLook w:val="04A0" w:firstRow="1" w:lastRow="0" w:firstColumn="1" w:lastColumn="0" w:noHBand="0" w:noVBand="1"/>
    </w:tblPr>
    <w:tblGrid>
      <w:gridCol w:w="2694"/>
      <w:gridCol w:w="3969"/>
      <w:gridCol w:w="1134"/>
      <w:gridCol w:w="980"/>
    </w:tblGrid>
    <w:tr w:rsidR="004649C4" w:rsidRPr="006171AF" w14:paraId="7EC615FD" w14:textId="77777777" w:rsidTr="00307F78">
      <w:trPr>
        <w:trHeight w:val="283"/>
      </w:trPr>
      <w:tc>
        <w:tcPr>
          <w:tcW w:w="2694" w:type="dxa"/>
          <w:vAlign w:val="bottom"/>
        </w:tcPr>
        <w:p w14:paraId="61F9DEE8" w14:textId="77777777" w:rsidR="004649C4" w:rsidRPr="006171AF" w:rsidRDefault="004649C4" w:rsidP="006171AF">
          <w:pPr>
            <w:keepNext/>
            <w:keepLines/>
            <w:spacing w:before="60"/>
            <w:outlineLvl w:val="2"/>
            <w:rPr>
              <w:rFonts w:asciiTheme="majorHAnsi" w:eastAsiaTheme="majorEastAsia" w:hAnsiTheme="majorHAnsi" w:cstheme="majorBidi"/>
              <w:b/>
              <w:caps/>
              <w:sz w:val="12"/>
              <w:szCs w:val="24"/>
            </w:rPr>
          </w:pPr>
          <w:r>
            <w:rPr>
              <w:rFonts w:asciiTheme="majorHAnsi" w:eastAsiaTheme="majorEastAsia" w:hAnsiTheme="majorHAnsi" w:cstheme="majorBidi"/>
              <w:b/>
              <w:caps/>
              <w:noProof/>
              <w:sz w:val="12"/>
              <w:szCs w:val="24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0" allowOverlap="1" wp14:anchorId="3742C752" wp14:editId="17E55FF2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10234930</wp:posOffset>
                    </wp:positionV>
                    <wp:extent cx="7560310" cy="266700"/>
                    <wp:effectExtent l="0" t="0" r="0" b="0"/>
                    <wp:wrapNone/>
                    <wp:docPr id="20" name="MSIPCMa5ed44b59ae311f8ac0828df" descr="{&quot;HashCode&quot;:-1220536117,&quot;Height&quot;:841.0,&quot;Width&quot;:595.0,&quot;Placement&quot;:&quot;Footer&quot;,&quot;Index&quot;:&quot;Primary&quot;,&quot;Section&quot;:1,&quot;Top&quot;:0.0,&quot;Left&quot;:0.0}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6031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3FDE38" w14:textId="77777777" w:rsidR="004649C4" w:rsidRPr="000C4699" w:rsidRDefault="004649C4" w:rsidP="000C4699">
                                <w:pPr>
                                  <w:spacing w:after="0"/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</w:rPr>
                                </w:pPr>
                                <w:proofErr w:type="spellStart"/>
                                <w:r w:rsidRPr="000C4699"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</w:rPr>
                                  <w:t>Classified</w:t>
                                </w:r>
                                <w:proofErr w:type="spellEnd"/>
                                <w:r w:rsidRPr="000C4699"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</w:rPr>
                                  <w:t xml:space="preserve"> as </w:t>
                                </w:r>
                                <w:proofErr w:type="spellStart"/>
                                <w:r w:rsidRPr="000C4699"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</w:rPr>
                                  <w:t>Internal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742C752" id="_x0000_t202" coordsize="21600,21600" o:spt="202" path="m,l,21600r21600,l21600,xe">
                    <v:stroke joinstyle="miter"/>
                    <v:path gradientshapeok="t" o:connecttype="rect"/>
                  </v:shapetype>
                  <v:shape id="MSIPCMa5ed44b59ae311f8ac0828df" o:spid="_x0000_s1026" type="#_x0000_t202" alt="{&quot;HashCode&quot;:-1220536117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" o:allowincell="f" filled="f" stroked="f" strokeweight=".5pt">
                    <v:textbox inset="20pt,0,,0">
                      <w:txbxContent>
                        <w:p w14:paraId="3B3FDE38" w14:textId="77777777" w:rsidR="004649C4" w:rsidRPr="000C4699" w:rsidRDefault="004649C4" w:rsidP="000C4699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</w:pPr>
                          <w:r w:rsidRPr="000C4699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>Classified as Internal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6171AF">
            <w:rPr>
              <w:rFonts w:asciiTheme="majorHAnsi" w:eastAsiaTheme="majorEastAsia" w:hAnsiTheme="majorHAnsi" w:cstheme="majorBidi"/>
              <w:b/>
              <w:caps/>
              <w:sz w:val="12"/>
              <w:szCs w:val="24"/>
            </w:rPr>
            <w:t>Written by</w:t>
          </w:r>
        </w:p>
      </w:tc>
      <w:tc>
        <w:tcPr>
          <w:tcW w:w="3969" w:type="dxa"/>
          <w:vAlign w:val="bottom"/>
        </w:tcPr>
        <w:p w14:paraId="49E94937" w14:textId="77777777" w:rsidR="004649C4" w:rsidRPr="006171AF" w:rsidRDefault="004649C4" w:rsidP="006171AF">
          <w:pPr>
            <w:keepNext/>
            <w:keepLines/>
            <w:spacing w:before="60"/>
            <w:outlineLvl w:val="2"/>
            <w:rPr>
              <w:rFonts w:asciiTheme="majorHAnsi" w:eastAsiaTheme="majorEastAsia" w:hAnsiTheme="majorHAnsi" w:cstheme="majorBidi"/>
              <w:b/>
              <w:caps/>
              <w:sz w:val="12"/>
              <w:szCs w:val="24"/>
            </w:rPr>
          </w:pPr>
          <w:r w:rsidRPr="006171AF">
            <w:rPr>
              <w:rFonts w:asciiTheme="majorHAnsi" w:eastAsiaTheme="majorEastAsia" w:hAnsiTheme="majorHAnsi" w:cstheme="majorBidi"/>
              <w:b/>
              <w:caps/>
              <w:sz w:val="12"/>
              <w:szCs w:val="24"/>
            </w:rPr>
            <w:t>Information security class</w:t>
          </w:r>
        </w:p>
      </w:tc>
      <w:tc>
        <w:tcPr>
          <w:tcW w:w="1134" w:type="dxa"/>
          <w:vAlign w:val="bottom"/>
        </w:tcPr>
        <w:p w14:paraId="15AAA224" w14:textId="77777777" w:rsidR="004649C4" w:rsidRPr="006171AF" w:rsidRDefault="004649C4" w:rsidP="006171AF">
          <w:pPr>
            <w:keepNext/>
            <w:keepLines/>
            <w:spacing w:before="60"/>
            <w:outlineLvl w:val="2"/>
            <w:rPr>
              <w:rFonts w:asciiTheme="majorHAnsi" w:eastAsiaTheme="majorEastAsia" w:hAnsiTheme="majorHAnsi" w:cstheme="majorBidi"/>
              <w:b/>
              <w:caps/>
              <w:sz w:val="12"/>
              <w:szCs w:val="24"/>
            </w:rPr>
          </w:pPr>
          <w:r w:rsidRPr="006171AF">
            <w:rPr>
              <w:rFonts w:asciiTheme="majorHAnsi" w:eastAsiaTheme="majorEastAsia" w:hAnsiTheme="majorHAnsi" w:cstheme="majorBidi"/>
              <w:b/>
              <w:caps/>
              <w:sz w:val="12"/>
              <w:szCs w:val="24"/>
            </w:rPr>
            <w:t>date</w:t>
          </w:r>
        </w:p>
      </w:tc>
      <w:tc>
        <w:tcPr>
          <w:tcW w:w="980" w:type="dxa"/>
          <w:vAlign w:val="bottom"/>
        </w:tcPr>
        <w:p w14:paraId="4E1B0CC7" w14:textId="77777777" w:rsidR="004649C4" w:rsidRPr="006171AF" w:rsidRDefault="004649C4" w:rsidP="006171AF">
          <w:pPr>
            <w:keepNext/>
            <w:keepLines/>
            <w:spacing w:before="60"/>
            <w:outlineLvl w:val="2"/>
            <w:rPr>
              <w:rFonts w:asciiTheme="majorHAnsi" w:eastAsiaTheme="majorEastAsia" w:hAnsiTheme="majorHAnsi" w:cstheme="majorBidi"/>
              <w:b/>
              <w:caps/>
              <w:sz w:val="12"/>
              <w:szCs w:val="24"/>
            </w:rPr>
          </w:pPr>
          <w:r w:rsidRPr="006171AF">
            <w:rPr>
              <w:rFonts w:asciiTheme="majorHAnsi" w:eastAsiaTheme="majorEastAsia" w:hAnsiTheme="majorHAnsi" w:cstheme="majorBidi"/>
              <w:b/>
              <w:caps/>
              <w:sz w:val="12"/>
              <w:szCs w:val="24"/>
            </w:rPr>
            <w:t>version</w:t>
          </w:r>
        </w:p>
      </w:tc>
    </w:tr>
    <w:tr w:rsidR="004649C4" w:rsidRPr="006171AF" w14:paraId="26FEDE1E" w14:textId="77777777" w:rsidTr="00307F78">
      <w:sdt>
        <w:sdtPr>
          <w:tag w:val="regName"/>
          <w:id w:val="980268542"/>
        </w:sdtPr>
        <w:sdtEndPr/>
        <w:sdtContent>
          <w:tc>
            <w:tcPr>
              <w:tcW w:w="2694" w:type="dxa"/>
            </w:tcPr>
            <w:p w14:paraId="10469A1A" w14:textId="77777777" w:rsidR="004649C4" w:rsidRPr="006E70DE" w:rsidRDefault="004649C4" w:rsidP="006E70DE">
              <w:pPr>
                <w:pStyle w:val="Pieddepage"/>
              </w:pPr>
              <w:r>
                <w:t>Hermel Florian</w:t>
              </w:r>
            </w:p>
          </w:tc>
        </w:sdtContent>
      </w:sdt>
      <w:sdt>
        <w:sdtPr>
          <w:alias w:val="Information Classification *"/>
          <w:tag w:val="cntInformationSecurityClass/2Col"/>
          <w:id w:val="1911271174"/>
          <w:dropDownList>
            <w:listItem w:displayText="Open information" w:value="Open information"/>
            <w:listItem w:displayText="Internal information" w:value="Internal information"/>
            <w:listItem w:displayText="Confidential information" w:value="Confidential information"/>
            <w:listItem w:displayText="Strictly confidential information" w:value="Strictly confidential information"/>
          </w:dropDownList>
        </w:sdtPr>
        <w:sdtEndPr/>
        <w:sdtContent>
          <w:tc>
            <w:tcPr>
              <w:tcW w:w="3969" w:type="dxa"/>
            </w:tcPr>
            <w:p w14:paraId="7F928F6A" w14:textId="77777777" w:rsidR="004649C4" w:rsidRPr="006171AF" w:rsidRDefault="004649C4" w:rsidP="006E70DE">
              <w:pPr>
                <w:pStyle w:val="Pieddepage"/>
              </w:pPr>
              <w:r>
                <w:t>Internal information</w:t>
              </w:r>
            </w:p>
          </w:tc>
        </w:sdtContent>
      </w:sdt>
      <w:tc>
        <w:tcPr>
          <w:tcW w:w="1134" w:type="dxa"/>
        </w:tcPr>
        <w:p w14:paraId="3494C9A6" w14:textId="0ACC6D15" w:rsidR="004649C4" w:rsidRPr="006171AF" w:rsidRDefault="004649C4" w:rsidP="006E70DE">
          <w:pPr>
            <w:pStyle w:val="Pieddepage"/>
          </w:pPr>
          <w:r>
            <w:fldChar w:fldCharType="begin"/>
          </w:r>
          <w:r>
            <w:instrText xml:space="preserve"> DATE \@ "yyyy-MM-dd" </w:instrText>
          </w:r>
          <w:r>
            <w:fldChar w:fldCharType="separate"/>
          </w:r>
          <w:r w:rsidR="008508CE">
            <w:rPr>
              <w:noProof/>
            </w:rPr>
            <w:t>2022-04-11</w:t>
          </w:r>
          <w:r>
            <w:fldChar w:fldCharType="end"/>
          </w:r>
        </w:p>
      </w:tc>
      <w:sdt>
        <w:sdtPr>
          <w:alias w:val="Version"/>
          <w:tag w:val="cntVersion/2Col"/>
          <w:id w:val="329877841"/>
        </w:sdtPr>
        <w:sdtEndPr/>
        <w:sdtContent>
          <w:tc>
            <w:tcPr>
              <w:tcW w:w="980" w:type="dxa"/>
            </w:tcPr>
            <w:p w14:paraId="4B08ADC3" w14:textId="664ACFBE" w:rsidR="004649C4" w:rsidRPr="006171AF" w:rsidRDefault="004649C4" w:rsidP="006E70DE">
              <w:pPr>
                <w:pStyle w:val="Pieddepage"/>
              </w:pPr>
              <w:r>
                <w:t>1.11</w:t>
              </w:r>
            </w:p>
          </w:tc>
        </w:sdtContent>
      </w:sdt>
    </w:tr>
    <w:tr w:rsidR="004649C4" w:rsidRPr="006171AF" w14:paraId="5A697EE5" w14:textId="77777777" w:rsidTr="00307F78">
      <w:trPr>
        <w:trHeight w:val="283"/>
      </w:trPr>
      <w:tc>
        <w:tcPr>
          <w:tcW w:w="2694" w:type="dxa"/>
          <w:vAlign w:val="bottom"/>
        </w:tcPr>
        <w:p w14:paraId="1A9BFB4B" w14:textId="77777777" w:rsidR="004649C4" w:rsidRPr="006171AF" w:rsidRDefault="004649C4" w:rsidP="006171AF">
          <w:pPr>
            <w:keepNext/>
            <w:keepLines/>
            <w:spacing w:before="60"/>
            <w:outlineLvl w:val="2"/>
            <w:rPr>
              <w:rFonts w:asciiTheme="majorHAnsi" w:eastAsiaTheme="majorEastAsia" w:hAnsiTheme="majorHAnsi" w:cstheme="majorBidi"/>
              <w:b/>
              <w:caps/>
              <w:sz w:val="12"/>
              <w:szCs w:val="24"/>
            </w:rPr>
          </w:pPr>
          <w:r w:rsidRPr="006171AF">
            <w:rPr>
              <w:rFonts w:asciiTheme="majorHAnsi" w:eastAsiaTheme="majorEastAsia" w:hAnsiTheme="majorHAnsi" w:cstheme="majorBidi"/>
              <w:b/>
              <w:caps/>
              <w:sz w:val="12"/>
              <w:szCs w:val="24"/>
            </w:rPr>
            <w:t>APPROVED BY</w:t>
          </w:r>
        </w:p>
      </w:tc>
      <w:tc>
        <w:tcPr>
          <w:tcW w:w="3969" w:type="dxa"/>
          <w:vAlign w:val="bottom"/>
        </w:tcPr>
        <w:p w14:paraId="6D043047" w14:textId="77777777" w:rsidR="004649C4" w:rsidRPr="006171AF" w:rsidRDefault="004649C4" w:rsidP="006171AF">
          <w:pPr>
            <w:keepNext/>
            <w:keepLines/>
            <w:spacing w:before="60"/>
            <w:outlineLvl w:val="2"/>
            <w:rPr>
              <w:rFonts w:asciiTheme="majorHAnsi" w:eastAsiaTheme="majorEastAsia" w:hAnsiTheme="majorHAnsi" w:cstheme="majorBidi"/>
              <w:b/>
              <w:caps/>
              <w:sz w:val="12"/>
              <w:szCs w:val="24"/>
            </w:rPr>
          </w:pPr>
          <w:r w:rsidRPr="006171AF">
            <w:rPr>
              <w:rFonts w:asciiTheme="majorHAnsi" w:eastAsiaTheme="majorEastAsia" w:hAnsiTheme="majorHAnsi" w:cstheme="majorBidi"/>
              <w:b/>
              <w:caps/>
              <w:sz w:val="12"/>
              <w:szCs w:val="24"/>
            </w:rPr>
            <w:t>SUBJECT</w:t>
          </w:r>
        </w:p>
      </w:tc>
      <w:tc>
        <w:tcPr>
          <w:tcW w:w="1134" w:type="dxa"/>
          <w:vAlign w:val="bottom"/>
        </w:tcPr>
        <w:p w14:paraId="54BD114C" w14:textId="77777777" w:rsidR="004649C4" w:rsidRPr="006171AF" w:rsidRDefault="004649C4" w:rsidP="006171AF">
          <w:pPr>
            <w:keepNext/>
            <w:keepLines/>
            <w:spacing w:before="60"/>
            <w:outlineLvl w:val="2"/>
            <w:rPr>
              <w:rFonts w:asciiTheme="majorHAnsi" w:eastAsiaTheme="majorEastAsia" w:hAnsiTheme="majorHAnsi" w:cstheme="majorBidi"/>
              <w:b/>
              <w:caps/>
              <w:sz w:val="12"/>
              <w:szCs w:val="24"/>
            </w:rPr>
          </w:pPr>
        </w:p>
      </w:tc>
      <w:tc>
        <w:tcPr>
          <w:tcW w:w="980" w:type="dxa"/>
          <w:vAlign w:val="bottom"/>
        </w:tcPr>
        <w:p w14:paraId="744D7409" w14:textId="77777777" w:rsidR="004649C4" w:rsidRPr="006171AF" w:rsidRDefault="004649C4" w:rsidP="006171AF">
          <w:pPr>
            <w:keepNext/>
            <w:keepLines/>
            <w:spacing w:before="60"/>
            <w:outlineLvl w:val="2"/>
            <w:rPr>
              <w:rFonts w:asciiTheme="majorHAnsi" w:eastAsiaTheme="majorEastAsia" w:hAnsiTheme="majorHAnsi" w:cstheme="majorBidi"/>
              <w:b/>
              <w:caps/>
              <w:sz w:val="12"/>
              <w:szCs w:val="24"/>
            </w:rPr>
          </w:pPr>
          <w:r w:rsidRPr="006171AF">
            <w:rPr>
              <w:rFonts w:asciiTheme="majorHAnsi" w:eastAsiaTheme="majorEastAsia" w:hAnsiTheme="majorHAnsi" w:cstheme="majorBidi"/>
              <w:b/>
              <w:caps/>
              <w:sz w:val="12"/>
              <w:szCs w:val="24"/>
            </w:rPr>
            <w:t>PAGE</w:t>
          </w:r>
        </w:p>
      </w:tc>
    </w:tr>
    <w:tr w:rsidR="004649C4" w:rsidRPr="006171AF" w14:paraId="77409FFB" w14:textId="77777777" w:rsidTr="00307F78">
      <w:sdt>
        <w:sdtPr>
          <w:alias w:val="Approved by"/>
          <w:tag w:val="cntApprovedBy/2Col"/>
          <w:id w:val="-1786491320"/>
          <w:placeholder>
            <w:docPart w:val="EFAAAAE2A5A54AEB9737C6E0705FC7BC"/>
          </w:placeholder>
          <w:showingPlcHdr/>
        </w:sdtPr>
        <w:sdtEndPr/>
        <w:sdtContent>
          <w:tc>
            <w:tcPr>
              <w:tcW w:w="2694" w:type="dxa"/>
            </w:tcPr>
            <w:p w14:paraId="1C35FA53" w14:textId="77777777" w:rsidR="004649C4" w:rsidRPr="006171AF" w:rsidRDefault="004649C4" w:rsidP="006E70DE">
              <w:pPr>
                <w:pStyle w:val="Pieddepage"/>
              </w:pPr>
              <w:r w:rsidRPr="006171AF">
                <w:rPr>
                  <w:color w:val="7F7F7F" w:themeColor="text1" w:themeTint="80"/>
                  <w:shd w:val="clear" w:color="auto" w:fill="F0F0F0"/>
                </w:rPr>
                <w:t>Enter name</w:t>
              </w:r>
            </w:p>
          </w:tc>
        </w:sdtContent>
      </w:sdt>
      <w:sdt>
        <w:sdtPr>
          <w:rPr>
            <w:rFonts w:hint="eastAsia"/>
          </w:rPr>
          <w:alias w:val="Title"/>
          <w:tag w:val="cntTitle/2Col"/>
          <w:id w:val="-887872552"/>
          <w:placeholder>
            <w:docPart w:val="DFDFEDDEC0C14313B8FB417486D3802F"/>
          </w:placeholder>
        </w:sdtPr>
        <w:sdtEndPr/>
        <w:sdtContent>
          <w:tc>
            <w:tcPr>
              <w:tcW w:w="3969" w:type="dxa"/>
            </w:tcPr>
            <w:p w14:paraId="5DD1018A" w14:textId="77777777" w:rsidR="004649C4" w:rsidRPr="006171AF" w:rsidRDefault="004649C4" w:rsidP="006E70DE">
              <w:pPr>
                <w:pStyle w:val="Pieddepage"/>
              </w:pPr>
              <w:r>
                <w:t>SHIVA app</w:t>
              </w:r>
            </w:p>
          </w:tc>
        </w:sdtContent>
      </w:sdt>
      <w:tc>
        <w:tcPr>
          <w:tcW w:w="1134" w:type="dxa"/>
        </w:tcPr>
        <w:p w14:paraId="3634FE99" w14:textId="77777777" w:rsidR="004649C4" w:rsidRPr="006171AF" w:rsidRDefault="004649C4" w:rsidP="006E70DE">
          <w:pPr>
            <w:pStyle w:val="Pieddepage"/>
          </w:pPr>
        </w:p>
      </w:tc>
      <w:tc>
        <w:tcPr>
          <w:tcW w:w="980" w:type="dxa"/>
        </w:tcPr>
        <w:p w14:paraId="2A1809E7" w14:textId="77777777" w:rsidR="004649C4" w:rsidRPr="006171AF" w:rsidRDefault="004649C4" w:rsidP="006E70DE">
          <w:pPr>
            <w:pStyle w:val="Pieddepage"/>
          </w:pPr>
          <w:r w:rsidRPr="006171AF">
            <w:fldChar w:fldCharType="begin"/>
          </w:r>
          <w:r w:rsidRPr="006171AF">
            <w:instrText xml:space="preserve"> PAGE   \* MERGEFORMAT </w:instrText>
          </w:r>
          <w:r w:rsidRPr="006171AF">
            <w:fldChar w:fldCharType="separate"/>
          </w:r>
          <w:r w:rsidRPr="006171AF">
            <w:t>1</w:t>
          </w:r>
          <w:r w:rsidRPr="006171AF">
            <w:fldChar w:fldCharType="end"/>
          </w:r>
          <w:r w:rsidRPr="006171AF">
            <w:t xml:space="preserve"> (</w:t>
          </w:r>
          <w:fldSimple w:instr=" NUMPAGES   \* MERGEFORMAT ">
            <w:r w:rsidRPr="006171AF">
              <w:t>1</w:t>
            </w:r>
          </w:fldSimple>
          <w:r w:rsidRPr="006171AF">
            <w:t>)</w:t>
          </w:r>
        </w:p>
      </w:tc>
    </w:tr>
  </w:tbl>
  <w:p w14:paraId="054661D0" w14:textId="77777777" w:rsidR="004649C4" w:rsidRDefault="004649C4" w:rsidP="006E70DE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B0471" w14:textId="77777777" w:rsidR="00EA13EE" w:rsidRDefault="00EA13E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52708A" w14:textId="77777777" w:rsidR="003C13D0" w:rsidRDefault="003C13D0" w:rsidP="00884E47">
      <w:pPr>
        <w:spacing w:after="0"/>
      </w:pPr>
      <w:r>
        <w:separator/>
      </w:r>
    </w:p>
  </w:footnote>
  <w:footnote w:type="continuationSeparator" w:id="0">
    <w:p w14:paraId="2669C1EA" w14:textId="77777777" w:rsidR="003C13D0" w:rsidRDefault="003C13D0" w:rsidP="00884E4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3C04D" w14:textId="77777777" w:rsidR="00EA13EE" w:rsidRDefault="00EA13E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BF1FD" w14:textId="77777777" w:rsidR="004649C4" w:rsidRDefault="004649C4">
    <w:pPr>
      <w:pStyle w:val="En-tt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09D0FF2" wp14:editId="34799480">
          <wp:simplePos x="0" y="0"/>
          <wp:positionH relativeFrom="column">
            <wp:posOffset>-477038</wp:posOffset>
          </wp:positionH>
          <wp:positionV relativeFrom="page">
            <wp:posOffset>295967</wp:posOffset>
          </wp:positionV>
          <wp:extent cx="1728372" cy="428400"/>
          <wp:effectExtent l="0" t="0" r="5715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8372" cy="42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E4FF4" w14:textId="77777777" w:rsidR="00EA13EE" w:rsidRDefault="00EA13E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D6AD0E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C44DE1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3748C9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71A6F0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D1CE67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EF6071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1EA47E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278B09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05B65260"/>
    <w:multiLevelType w:val="hybridMultilevel"/>
    <w:tmpl w:val="409E406A"/>
    <w:lvl w:ilvl="0" w:tplc="E1E223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C83330"/>
    <w:multiLevelType w:val="hybridMultilevel"/>
    <w:tmpl w:val="605658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6116D8"/>
    <w:multiLevelType w:val="hybridMultilevel"/>
    <w:tmpl w:val="AC50E8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FB460B"/>
    <w:multiLevelType w:val="hybridMultilevel"/>
    <w:tmpl w:val="45C0588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071BBC"/>
    <w:multiLevelType w:val="multilevel"/>
    <w:tmpl w:val="C55253A2"/>
    <w:lvl w:ilvl="0">
      <w:start w:val="1"/>
      <w:numFmt w:val="decimal"/>
      <w:pStyle w:val="Listenumros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pStyle w:val="Listenumros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Listenumros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istenumros4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Listenumros5"/>
      <w:lvlText w:val="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(%7)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1D602D15"/>
    <w:multiLevelType w:val="hybridMultilevel"/>
    <w:tmpl w:val="A16408F2"/>
    <w:lvl w:ilvl="0" w:tplc="EA729E5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E974898"/>
    <w:multiLevelType w:val="hybridMultilevel"/>
    <w:tmpl w:val="0796798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D35E3F"/>
    <w:multiLevelType w:val="hybridMultilevel"/>
    <w:tmpl w:val="DAD25C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F95E9C"/>
    <w:multiLevelType w:val="multilevel"/>
    <w:tmpl w:val="E494C8CE"/>
    <w:lvl w:ilvl="0">
      <w:start w:val="1"/>
      <w:numFmt w:val="decimal"/>
      <w:pStyle w:val="NumberedHeading1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pStyle w:val="NumberedHeading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NumberedHeading3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pStyle w:val="NumberedHeading4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5289267C"/>
    <w:multiLevelType w:val="hybridMultilevel"/>
    <w:tmpl w:val="8E54D5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6F2E6D"/>
    <w:multiLevelType w:val="multilevel"/>
    <w:tmpl w:val="9A0E8A8E"/>
    <w:lvl w:ilvl="0">
      <w:start w:val="1"/>
      <w:numFmt w:val="bullet"/>
      <w:lvlText w:val="•"/>
      <w:lvlJc w:val="left"/>
      <w:pPr>
        <w:ind w:left="360" w:hanging="360"/>
      </w:pPr>
      <w:rPr>
        <w:rFonts w:ascii="Calibri" w:hAnsi="Calibri" w:hint="default"/>
        <w:color w:val="auto"/>
      </w:rPr>
    </w:lvl>
    <w:lvl w:ilvl="1">
      <w:start w:val="1"/>
      <w:numFmt w:val="bullet"/>
      <w:lvlText w:val="–"/>
      <w:lvlJc w:val="left"/>
      <w:pPr>
        <w:ind w:left="720" w:hanging="360"/>
      </w:pPr>
      <w:rPr>
        <w:rFonts w:ascii="Calibri" w:hAnsi="Calibri" w:hint="default"/>
        <w:color w:val="auto"/>
      </w:rPr>
    </w:lvl>
    <w:lvl w:ilvl="2">
      <w:start w:val="1"/>
      <w:numFmt w:val="bullet"/>
      <w:lvlText w:val="»"/>
      <w:lvlJc w:val="left"/>
      <w:pPr>
        <w:ind w:left="1080" w:hanging="360"/>
      </w:pPr>
      <w:rPr>
        <w:rFonts w:ascii="Calibri" w:hAnsi="Calibri" w:hint="default"/>
        <w:color w:val="auto"/>
      </w:rPr>
    </w:lvl>
    <w:lvl w:ilvl="3">
      <w:start w:val="1"/>
      <w:numFmt w:val="bullet"/>
      <w:lvlText w:val="•"/>
      <w:lvlJc w:val="left"/>
      <w:pPr>
        <w:ind w:left="1440" w:hanging="360"/>
      </w:pPr>
      <w:rPr>
        <w:rFonts w:ascii="Calibri" w:hAnsi="Calibri" w:hint="default"/>
        <w:color w:val="auto"/>
      </w:rPr>
    </w:lvl>
    <w:lvl w:ilvl="4">
      <w:start w:val="1"/>
      <w:numFmt w:val="bullet"/>
      <w:lvlText w:val="–"/>
      <w:lvlJc w:val="left"/>
      <w:pPr>
        <w:ind w:left="1800" w:hanging="360"/>
      </w:pPr>
      <w:rPr>
        <w:rFonts w:ascii="Calibri" w:hAnsi="Calibri" w:hint="default"/>
        <w:color w:val="auto"/>
      </w:rPr>
    </w:lvl>
    <w:lvl w:ilvl="5">
      <w:start w:val="1"/>
      <w:numFmt w:val="bullet"/>
      <w:lvlText w:val="»"/>
      <w:lvlJc w:val="left"/>
      <w:pPr>
        <w:ind w:left="2160" w:hanging="360"/>
      </w:pPr>
      <w:rPr>
        <w:rFonts w:ascii="Calibri" w:hAnsi="Calibri" w:hint="default"/>
        <w:color w:val="auto"/>
      </w:rPr>
    </w:lvl>
    <w:lvl w:ilvl="6">
      <w:start w:val="1"/>
      <w:numFmt w:val="bullet"/>
      <w:lvlText w:val="•"/>
      <w:lvlJc w:val="left"/>
      <w:pPr>
        <w:ind w:left="2520" w:hanging="360"/>
      </w:pPr>
      <w:rPr>
        <w:rFonts w:ascii="Calibri" w:hAnsi="Calibri" w:hint="default"/>
        <w:color w:val="auto"/>
      </w:rPr>
    </w:lvl>
    <w:lvl w:ilvl="7">
      <w:start w:val="1"/>
      <w:numFmt w:val="bullet"/>
      <w:lvlText w:val="–"/>
      <w:lvlJc w:val="left"/>
      <w:pPr>
        <w:ind w:left="2880" w:hanging="360"/>
      </w:pPr>
      <w:rPr>
        <w:rFonts w:ascii="Calibri" w:hAnsi="Calibri" w:hint="default"/>
        <w:color w:val="auto"/>
      </w:rPr>
    </w:lvl>
    <w:lvl w:ilvl="8">
      <w:start w:val="1"/>
      <w:numFmt w:val="bullet"/>
      <w:lvlText w:val="»"/>
      <w:lvlJc w:val="left"/>
      <w:pPr>
        <w:ind w:left="3240" w:hanging="360"/>
      </w:pPr>
      <w:rPr>
        <w:rFonts w:ascii="Calibri" w:hAnsi="Calibri" w:hint="default"/>
        <w:color w:val="auto"/>
      </w:rPr>
    </w:lvl>
  </w:abstractNum>
  <w:abstractNum w:abstractNumId="19" w15:restartNumberingAfterBreak="0">
    <w:nsid w:val="5A1F0E7D"/>
    <w:multiLevelType w:val="hybridMultilevel"/>
    <w:tmpl w:val="C18475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AF1715"/>
    <w:multiLevelType w:val="hybridMultilevel"/>
    <w:tmpl w:val="FAFC615C"/>
    <w:lvl w:ilvl="0" w:tplc="ECBCA784">
      <w:start w:val="4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3A21BF6"/>
    <w:multiLevelType w:val="hybridMultilevel"/>
    <w:tmpl w:val="D494E65C"/>
    <w:lvl w:ilvl="0" w:tplc="F7586F42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9B1DE5"/>
    <w:multiLevelType w:val="hybridMultilevel"/>
    <w:tmpl w:val="A5506C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4A49ED"/>
    <w:multiLevelType w:val="multilevel"/>
    <w:tmpl w:val="2BF00868"/>
    <w:lvl w:ilvl="0">
      <w:start w:val="1"/>
      <w:numFmt w:val="bullet"/>
      <w:pStyle w:val="Listepuces"/>
      <w:lvlText w:val="–"/>
      <w:lvlJc w:val="left"/>
      <w:pPr>
        <w:ind w:left="357" w:hanging="357"/>
      </w:pPr>
      <w:rPr>
        <w:rFonts w:ascii="Calibri" w:hAnsi="Calibri" w:hint="default"/>
        <w:color w:val="auto"/>
      </w:rPr>
    </w:lvl>
    <w:lvl w:ilvl="1">
      <w:start w:val="1"/>
      <w:numFmt w:val="bullet"/>
      <w:pStyle w:val="Listepuces2"/>
      <w:lvlText w:val="•"/>
      <w:lvlJc w:val="left"/>
      <w:pPr>
        <w:ind w:left="720" w:hanging="360"/>
      </w:pPr>
      <w:rPr>
        <w:rFonts w:ascii="Calibri" w:hAnsi="Calibri" w:hint="default"/>
        <w:color w:val="auto"/>
      </w:rPr>
    </w:lvl>
    <w:lvl w:ilvl="2">
      <w:start w:val="1"/>
      <w:numFmt w:val="bullet"/>
      <w:pStyle w:val="Listepuces3"/>
      <w:lvlText w:val="»"/>
      <w:lvlJc w:val="left"/>
      <w:pPr>
        <w:ind w:left="1080" w:hanging="360"/>
      </w:pPr>
      <w:rPr>
        <w:rFonts w:ascii="Calibri" w:hAnsi="Calibri" w:hint="default"/>
        <w:color w:val="auto"/>
      </w:rPr>
    </w:lvl>
    <w:lvl w:ilvl="3">
      <w:start w:val="1"/>
      <w:numFmt w:val="bullet"/>
      <w:pStyle w:val="Listepuces4"/>
      <w:lvlText w:val="•"/>
      <w:lvlJc w:val="left"/>
      <w:pPr>
        <w:ind w:left="1440" w:hanging="360"/>
      </w:pPr>
      <w:rPr>
        <w:rFonts w:ascii="Calibri" w:hAnsi="Calibri" w:hint="default"/>
        <w:color w:val="auto"/>
      </w:rPr>
    </w:lvl>
    <w:lvl w:ilvl="4">
      <w:start w:val="1"/>
      <w:numFmt w:val="bullet"/>
      <w:pStyle w:val="Listepuces5"/>
      <w:lvlText w:val="–"/>
      <w:lvlJc w:val="left"/>
      <w:pPr>
        <w:ind w:left="1800" w:hanging="360"/>
      </w:pPr>
      <w:rPr>
        <w:rFonts w:ascii="Calibri" w:hAnsi="Calibri" w:hint="default"/>
        <w:color w:val="auto"/>
      </w:rPr>
    </w:lvl>
    <w:lvl w:ilvl="5">
      <w:start w:val="1"/>
      <w:numFmt w:val="bullet"/>
      <w:lvlText w:val="»"/>
      <w:lvlJc w:val="left"/>
      <w:pPr>
        <w:ind w:left="2160" w:hanging="360"/>
      </w:pPr>
      <w:rPr>
        <w:rFonts w:ascii="Calibri" w:hAnsi="Calibri" w:hint="default"/>
        <w:color w:val="auto"/>
      </w:rPr>
    </w:lvl>
    <w:lvl w:ilvl="6">
      <w:start w:val="1"/>
      <w:numFmt w:val="bullet"/>
      <w:lvlText w:val="•"/>
      <w:lvlJc w:val="left"/>
      <w:pPr>
        <w:ind w:left="2520" w:hanging="360"/>
      </w:pPr>
      <w:rPr>
        <w:rFonts w:ascii="Calibri" w:hAnsi="Calibri" w:hint="default"/>
        <w:color w:val="auto"/>
      </w:rPr>
    </w:lvl>
    <w:lvl w:ilvl="7">
      <w:start w:val="1"/>
      <w:numFmt w:val="bullet"/>
      <w:lvlText w:val="–"/>
      <w:lvlJc w:val="left"/>
      <w:pPr>
        <w:ind w:left="2880" w:hanging="360"/>
      </w:pPr>
      <w:rPr>
        <w:rFonts w:ascii="Calibri" w:hAnsi="Calibri" w:hint="default"/>
        <w:color w:val="auto"/>
      </w:rPr>
    </w:lvl>
    <w:lvl w:ilvl="8">
      <w:start w:val="1"/>
      <w:numFmt w:val="bullet"/>
      <w:lvlText w:val="»"/>
      <w:lvlJc w:val="left"/>
      <w:pPr>
        <w:ind w:left="3240" w:hanging="360"/>
      </w:pPr>
      <w:rPr>
        <w:rFonts w:ascii="Calibri" w:hAnsi="Calibri" w:hint="default"/>
        <w:color w:val="auto"/>
      </w:rPr>
    </w:lvl>
  </w:abstractNum>
  <w:abstractNum w:abstractNumId="24" w15:restartNumberingAfterBreak="0">
    <w:nsid w:val="74C02FED"/>
    <w:multiLevelType w:val="hybridMultilevel"/>
    <w:tmpl w:val="E5EADD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C042BA"/>
    <w:multiLevelType w:val="hybridMultilevel"/>
    <w:tmpl w:val="2ADC9A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5660AE"/>
    <w:multiLevelType w:val="hybridMultilevel"/>
    <w:tmpl w:val="824646C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12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6"/>
  </w:num>
  <w:num w:numId="13">
    <w:abstractNumId w:val="23"/>
  </w:num>
  <w:num w:numId="14">
    <w:abstractNumId w:val="21"/>
  </w:num>
  <w:num w:numId="15">
    <w:abstractNumId w:val="26"/>
  </w:num>
  <w:num w:numId="16">
    <w:abstractNumId w:val="24"/>
  </w:num>
  <w:num w:numId="17">
    <w:abstractNumId w:val="8"/>
  </w:num>
  <w:num w:numId="18">
    <w:abstractNumId w:val="11"/>
  </w:num>
  <w:num w:numId="19">
    <w:abstractNumId w:val="15"/>
  </w:num>
  <w:num w:numId="20">
    <w:abstractNumId w:val="22"/>
  </w:num>
  <w:num w:numId="21">
    <w:abstractNumId w:val="10"/>
  </w:num>
  <w:num w:numId="22">
    <w:abstractNumId w:val="17"/>
  </w:num>
  <w:num w:numId="23">
    <w:abstractNumId w:val="14"/>
  </w:num>
  <w:num w:numId="24">
    <w:abstractNumId w:val="19"/>
  </w:num>
  <w:num w:numId="25">
    <w:abstractNumId w:val="13"/>
  </w:num>
  <w:num w:numId="26">
    <w:abstractNumId w:val="25"/>
  </w:num>
  <w:num w:numId="27">
    <w:abstractNumId w:val="9"/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2"/>
    </w:lvlOverride>
  </w:num>
  <w:num w:numId="29">
    <w:abstractNumId w:val="20"/>
  </w:num>
  <w:num w:numId="3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lorian Hermel">
    <w15:presenceInfo w15:providerId="AD" w15:userId="S::florian.hermel@electrolux.com::54e18f23-65e9-4520-af30-46b44cfea8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1304"/>
  <w:hyphenationZone w:val="425"/>
  <w:drawingGridHorizontalSpacing w:val="95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1D"/>
    <w:rsid w:val="000048EC"/>
    <w:rsid w:val="00027440"/>
    <w:rsid w:val="00027EBD"/>
    <w:rsid w:val="000417C7"/>
    <w:rsid w:val="00046A73"/>
    <w:rsid w:val="00051D5B"/>
    <w:rsid w:val="00061007"/>
    <w:rsid w:val="00061C17"/>
    <w:rsid w:val="0006486B"/>
    <w:rsid w:val="0006500A"/>
    <w:rsid w:val="00067B5F"/>
    <w:rsid w:val="00074DF3"/>
    <w:rsid w:val="000826C8"/>
    <w:rsid w:val="00083208"/>
    <w:rsid w:val="000832E6"/>
    <w:rsid w:val="000864F9"/>
    <w:rsid w:val="00092880"/>
    <w:rsid w:val="00097668"/>
    <w:rsid w:val="000A40FC"/>
    <w:rsid w:val="000B6BFE"/>
    <w:rsid w:val="000C2AFF"/>
    <w:rsid w:val="000C4699"/>
    <w:rsid w:val="000D4656"/>
    <w:rsid w:val="000E48FB"/>
    <w:rsid w:val="000F29EC"/>
    <w:rsid w:val="00122A41"/>
    <w:rsid w:val="00130001"/>
    <w:rsid w:val="001523F2"/>
    <w:rsid w:val="00157ED1"/>
    <w:rsid w:val="00174D78"/>
    <w:rsid w:val="00175B6C"/>
    <w:rsid w:val="001818DA"/>
    <w:rsid w:val="001841F4"/>
    <w:rsid w:val="00191F29"/>
    <w:rsid w:val="00195F7D"/>
    <w:rsid w:val="001A2CEC"/>
    <w:rsid w:val="001A36C0"/>
    <w:rsid w:val="001A7D36"/>
    <w:rsid w:val="001C2D22"/>
    <w:rsid w:val="001D2EE0"/>
    <w:rsid w:val="001D4B24"/>
    <w:rsid w:val="001E03D7"/>
    <w:rsid w:val="001E5501"/>
    <w:rsid w:val="001F5317"/>
    <w:rsid w:val="001F5ECF"/>
    <w:rsid w:val="002054C3"/>
    <w:rsid w:val="00211A51"/>
    <w:rsid w:val="00220EFD"/>
    <w:rsid w:val="00223177"/>
    <w:rsid w:val="0022439B"/>
    <w:rsid w:val="00231735"/>
    <w:rsid w:val="002555DB"/>
    <w:rsid w:val="00277BD5"/>
    <w:rsid w:val="00281DA3"/>
    <w:rsid w:val="00297BAC"/>
    <w:rsid w:val="002A130F"/>
    <w:rsid w:val="002B5A8A"/>
    <w:rsid w:val="002C174E"/>
    <w:rsid w:val="002D181D"/>
    <w:rsid w:val="002D3E40"/>
    <w:rsid w:val="002E25EC"/>
    <w:rsid w:val="002F0C2F"/>
    <w:rsid w:val="002F4702"/>
    <w:rsid w:val="00306A7B"/>
    <w:rsid w:val="00307F78"/>
    <w:rsid w:val="00313DDD"/>
    <w:rsid w:val="00321D52"/>
    <w:rsid w:val="00324A1D"/>
    <w:rsid w:val="00362BF5"/>
    <w:rsid w:val="0036757A"/>
    <w:rsid w:val="00370375"/>
    <w:rsid w:val="00394DF8"/>
    <w:rsid w:val="003A102C"/>
    <w:rsid w:val="003A4C15"/>
    <w:rsid w:val="003C13D0"/>
    <w:rsid w:val="003C59AD"/>
    <w:rsid w:val="003C7ADA"/>
    <w:rsid w:val="003D7306"/>
    <w:rsid w:val="003E776A"/>
    <w:rsid w:val="00402B2E"/>
    <w:rsid w:val="00403E8F"/>
    <w:rsid w:val="004072F9"/>
    <w:rsid w:val="004179C7"/>
    <w:rsid w:val="00423DAC"/>
    <w:rsid w:val="00430462"/>
    <w:rsid w:val="00443F16"/>
    <w:rsid w:val="0044422E"/>
    <w:rsid w:val="004576A8"/>
    <w:rsid w:val="0046094A"/>
    <w:rsid w:val="00460E9E"/>
    <w:rsid w:val="004649C4"/>
    <w:rsid w:val="00471C81"/>
    <w:rsid w:val="004A5D05"/>
    <w:rsid w:val="004D646A"/>
    <w:rsid w:val="004D7D91"/>
    <w:rsid w:val="004E435E"/>
    <w:rsid w:val="00500D66"/>
    <w:rsid w:val="00502E29"/>
    <w:rsid w:val="0051198B"/>
    <w:rsid w:val="005148EF"/>
    <w:rsid w:val="00524B49"/>
    <w:rsid w:val="0054216A"/>
    <w:rsid w:val="00556257"/>
    <w:rsid w:val="005613F6"/>
    <w:rsid w:val="0059723A"/>
    <w:rsid w:val="005A10C5"/>
    <w:rsid w:val="005A4646"/>
    <w:rsid w:val="005A4E13"/>
    <w:rsid w:val="005B44A4"/>
    <w:rsid w:val="005B6318"/>
    <w:rsid w:val="005C5221"/>
    <w:rsid w:val="005D388D"/>
    <w:rsid w:val="005E3DFF"/>
    <w:rsid w:val="005F1A46"/>
    <w:rsid w:val="005F5EE3"/>
    <w:rsid w:val="00601588"/>
    <w:rsid w:val="00612A96"/>
    <w:rsid w:val="006171AF"/>
    <w:rsid w:val="00617B2C"/>
    <w:rsid w:val="00623E6E"/>
    <w:rsid w:val="00624F6A"/>
    <w:rsid w:val="00625883"/>
    <w:rsid w:val="0063226D"/>
    <w:rsid w:val="006348CE"/>
    <w:rsid w:val="00637B1F"/>
    <w:rsid w:val="006439CC"/>
    <w:rsid w:val="00677B66"/>
    <w:rsid w:val="00684874"/>
    <w:rsid w:val="00695EDA"/>
    <w:rsid w:val="006A0F91"/>
    <w:rsid w:val="006B33ED"/>
    <w:rsid w:val="006E70DE"/>
    <w:rsid w:val="006F181F"/>
    <w:rsid w:val="00713662"/>
    <w:rsid w:val="007300FC"/>
    <w:rsid w:val="00734F80"/>
    <w:rsid w:val="007617B1"/>
    <w:rsid w:val="00773063"/>
    <w:rsid w:val="00781972"/>
    <w:rsid w:val="0078400F"/>
    <w:rsid w:val="00796268"/>
    <w:rsid w:val="007A0B53"/>
    <w:rsid w:val="007C0B08"/>
    <w:rsid w:val="007D09FC"/>
    <w:rsid w:val="007D1A4B"/>
    <w:rsid w:val="007E20C6"/>
    <w:rsid w:val="0081634E"/>
    <w:rsid w:val="00825A65"/>
    <w:rsid w:val="00840599"/>
    <w:rsid w:val="0084063A"/>
    <w:rsid w:val="008432FF"/>
    <w:rsid w:val="008433B9"/>
    <w:rsid w:val="008508CE"/>
    <w:rsid w:val="008555A7"/>
    <w:rsid w:val="008755D2"/>
    <w:rsid w:val="00880008"/>
    <w:rsid w:val="00884E47"/>
    <w:rsid w:val="00897F68"/>
    <w:rsid w:val="008A67CD"/>
    <w:rsid w:val="008A7D89"/>
    <w:rsid w:val="008B082E"/>
    <w:rsid w:val="008C53D3"/>
    <w:rsid w:val="008D3E1A"/>
    <w:rsid w:val="008E0CEE"/>
    <w:rsid w:val="008E261E"/>
    <w:rsid w:val="008E6C02"/>
    <w:rsid w:val="008E716E"/>
    <w:rsid w:val="008F60EF"/>
    <w:rsid w:val="008F644E"/>
    <w:rsid w:val="0091024D"/>
    <w:rsid w:val="0091510A"/>
    <w:rsid w:val="009211EC"/>
    <w:rsid w:val="009220D7"/>
    <w:rsid w:val="0093042F"/>
    <w:rsid w:val="009507DE"/>
    <w:rsid w:val="00955510"/>
    <w:rsid w:val="00960D28"/>
    <w:rsid w:val="00971BB2"/>
    <w:rsid w:val="00973E1C"/>
    <w:rsid w:val="00981E1E"/>
    <w:rsid w:val="009859CD"/>
    <w:rsid w:val="00985BB5"/>
    <w:rsid w:val="009A1090"/>
    <w:rsid w:val="009A2ECD"/>
    <w:rsid w:val="009B1B65"/>
    <w:rsid w:val="009C6FDB"/>
    <w:rsid w:val="009D1560"/>
    <w:rsid w:val="009D28BE"/>
    <w:rsid w:val="009E6E64"/>
    <w:rsid w:val="009F2395"/>
    <w:rsid w:val="009F3A16"/>
    <w:rsid w:val="009F453B"/>
    <w:rsid w:val="009F7B19"/>
    <w:rsid w:val="00A02C29"/>
    <w:rsid w:val="00A226C0"/>
    <w:rsid w:val="00A30CD2"/>
    <w:rsid w:val="00A51A66"/>
    <w:rsid w:val="00A56FCA"/>
    <w:rsid w:val="00A71404"/>
    <w:rsid w:val="00A75AAA"/>
    <w:rsid w:val="00A7687B"/>
    <w:rsid w:val="00A8047F"/>
    <w:rsid w:val="00A9353E"/>
    <w:rsid w:val="00AA0230"/>
    <w:rsid w:val="00AA0FD2"/>
    <w:rsid w:val="00AB1F4D"/>
    <w:rsid w:val="00AB2957"/>
    <w:rsid w:val="00AC00A5"/>
    <w:rsid w:val="00AF6B1B"/>
    <w:rsid w:val="00B04D54"/>
    <w:rsid w:val="00B06971"/>
    <w:rsid w:val="00B262F2"/>
    <w:rsid w:val="00B27E52"/>
    <w:rsid w:val="00B37657"/>
    <w:rsid w:val="00B40BB5"/>
    <w:rsid w:val="00B52803"/>
    <w:rsid w:val="00B55324"/>
    <w:rsid w:val="00B72C8E"/>
    <w:rsid w:val="00B73762"/>
    <w:rsid w:val="00B771AA"/>
    <w:rsid w:val="00B92234"/>
    <w:rsid w:val="00B95EFA"/>
    <w:rsid w:val="00BA08C4"/>
    <w:rsid w:val="00BA3EC0"/>
    <w:rsid w:val="00BA41A4"/>
    <w:rsid w:val="00BB02E6"/>
    <w:rsid w:val="00BB0926"/>
    <w:rsid w:val="00BB1C2F"/>
    <w:rsid w:val="00BB4010"/>
    <w:rsid w:val="00BC4502"/>
    <w:rsid w:val="00BD3E4A"/>
    <w:rsid w:val="00BE5DA9"/>
    <w:rsid w:val="00C11C91"/>
    <w:rsid w:val="00C13A80"/>
    <w:rsid w:val="00C27587"/>
    <w:rsid w:val="00C415A3"/>
    <w:rsid w:val="00C44FA4"/>
    <w:rsid w:val="00C55D6F"/>
    <w:rsid w:val="00C60BA5"/>
    <w:rsid w:val="00C850AE"/>
    <w:rsid w:val="00C93978"/>
    <w:rsid w:val="00C95328"/>
    <w:rsid w:val="00CA1F13"/>
    <w:rsid w:val="00CC2EE0"/>
    <w:rsid w:val="00CC5206"/>
    <w:rsid w:val="00CC6278"/>
    <w:rsid w:val="00CD47A8"/>
    <w:rsid w:val="00CD5914"/>
    <w:rsid w:val="00CE3C0B"/>
    <w:rsid w:val="00CF032A"/>
    <w:rsid w:val="00CF0C51"/>
    <w:rsid w:val="00CF216A"/>
    <w:rsid w:val="00D02401"/>
    <w:rsid w:val="00D025CF"/>
    <w:rsid w:val="00D13E05"/>
    <w:rsid w:val="00D26B63"/>
    <w:rsid w:val="00D36251"/>
    <w:rsid w:val="00D37CB7"/>
    <w:rsid w:val="00D43E52"/>
    <w:rsid w:val="00D57D09"/>
    <w:rsid w:val="00D85D7B"/>
    <w:rsid w:val="00D86E66"/>
    <w:rsid w:val="00D86EF2"/>
    <w:rsid w:val="00D92421"/>
    <w:rsid w:val="00DA7B63"/>
    <w:rsid w:val="00DB034A"/>
    <w:rsid w:val="00DB2B38"/>
    <w:rsid w:val="00DC2E8E"/>
    <w:rsid w:val="00DE47B0"/>
    <w:rsid w:val="00DE69AC"/>
    <w:rsid w:val="00DF1AAB"/>
    <w:rsid w:val="00DF40BC"/>
    <w:rsid w:val="00DF76F4"/>
    <w:rsid w:val="00E1540A"/>
    <w:rsid w:val="00E543BA"/>
    <w:rsid w:val="00E6256D"/>
    <w:rsid w:val="00E71DFB"/>
    <w:rsid w:val="00E77105"/>
    <w:rsid w:val="00E77ACC"/>
    <w:rsid w:val="00E8307C"/>
    <w:rsid w:val="00EA13EE"/>
    <w:rsid w:val="00EA5662"/>
    <w:rsid w:val="00EB1730"/>
    <w:rsid w:val="00EB78AA"/>
    <w:rsid w:val="00EC28D2"/>
    <w:rsid w:val="00EC344E"/>
    <w:rsid w:val="00EC4AB2"/>
    <w:rsid w:val="00ED3506"/>
    <w:rsid w:val="00EF297F"/>
    <w:rsid w:val="00EF3C75"/>
    <w:rsid w:val="00EF7E03"/>
    <w:rsid w:val="00F03953"/>
    <w:rsid w:val="00F16D21"/>
    <w:rsid w:val="00F35A81"/>
    <w:rsid w:val="00F40091"/>
    <w:rsid w:val="00F45771"/>
    <w:rsid w:val="00F47D39"/>
    <w:rsid w:val="00F5139B"/>
    <w:rsid w:val="00F643AA"/>
    <w:rsid w:val="00F854D5"/>
    <w:rsid w:val="00F9019C"/>
    <w:rsid w:val="00FA2ABC"/>
    <w:rsid w:val="00FB362D"/>
    <w:rsid w:val="00FB4554"/>
    <w:rsid w:val="00FB525D"/>
    <w:rsid w:val="00FD5C06"/>
    <w:rsid w:val="00FE2AA3"/>
    <w:rsid w:val="00FE2BED"/>
    <w:rsid w:val="00FF2698"/>
    <w:rsid w:val="00FF42E8"/>
    <w:rsid w:val="00FF4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658AAF"/>
  <w15:chartTrackingRefBased/>
  <w15:docId w15:val="{7C012157-4DE4-4BD4-8210-E8E02C1E3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Cs w:val="19"/>
        <w:lang w:val="sv-SE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1" w:qFormat="1"/>
    <w:lsdException w:name="annotation text" w:semiHidden="1"/>
    <w:lsdException w:name="index heading" w:semiHidden="1"/>
    <w:lsdException w:name="caption" w:semiHidden="1" w:uiPriority="35" w:unhideWhenUsed="1"/>
    <w:lsdException w:name="table of figures" w:semiHidden="1"/>
    <w:lsdException w:name="envelope return" w:semiHidden="1"/>
    <w:lsdException w:name="annotation reference" w:semiHidden="1"/>
    <w:lsdException w:name="lin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qFormat="1"/>
    <w:lsdException w:name="List Number" w:qFormat="1"/>
    <w:lsdException w:name="List 2" w:semiHidden="1"/>
    <w:lsdException w:name="List 3" w:semiHidden="1"/>
    <w:lsdException w:name="List 4" w:semiHidden="1"/>
    <w:lsdException w:name="List 5" w:semiHidden="1"/>
    <w:lsdException w:name="Title" w:uiPriority="10" w:qFormat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 w:uiPriority="35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Strong" w:uiPriority="22"/>
    <w:lsdException w:name="Emphasis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 w:unhideWhenUsed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063A"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027EBD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Titre2">
    <w:name w:val="heading 2"/>
    <w:basedOn w:val="Normal"/>
    <w:next w:val="Normal"/>
    <w:link w:val="Titre2Car"/>
    <w:uiPriority w:val="9"/>
    <w:qFormat/>
    <w:rsid w:val="00027EBD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16"/>
      <w:szCs w:val="28"/>
    </w:rPr>
  </w:style>
  <w:style w:type="paragraph" w:styleId="Titre3">
    <w:name w:val="heading 3"/>
    <w:basedOn w:val="Normal"/>
    <w:next w:val="Normal"/>
    <w:link w:val="Titre3Car"/>
    <w:uiPriority w:val="9"/>
    <w:qFormat/>
    <w:rsid w:val="00027EBD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b/>
      <w:caps/>
      <w:sz w:val="12"/>
      <w:szCs w:val="24"/>
    </w:rPr>
  </w:style>
  <w:style w:type="paragraph" w:styleId="Titre4">
    <w:name w:val="heading 4"/>
    <w:basedOn w:val="Normal"/>
    <w:next w:val="Normal"/>
    <w:link w:val="Titre4Car"/>
    <w:uiPriority w:val="9"/>
    <w:rsid w:val="00027EBD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12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qFormat/>
    <w:rsid w:val="009B1B65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itre6">
    <w:name w:val="heading 6"/>
    <w:basedOn w:val="Normal"/>
    <w:next w:val="Normal"/>
    <w:link w:val="Titre6Car"/>
    <w:uiPriority w:val="9"/>
    <w:semiHidden/>
    <w:rsid w:val="009B1B6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itre7">
    <w:name w:val="heading 7"/>
    <w:basedOn w:val="Normal"/>
    <w:next w:val="Normal"/>
    <w:link w:val="Titre7Car"/>
    <w:uiPriority w:val="9"/>
    <w:semiHidden/>
    <w:rsid w:val="009B1B65"/>
    <w:pPr>
      <w:keepNext/>
      <w:keepLines/>
      <w:spacing w:before="120" w:after="0"/>
      <w:outlineLvl w:val="6"/>
    </w:pPr>
    <w:rPr>
      <w:i/>
      <w:iCs/>
    </w:rPr>
  </w:style>
  <w:style w:type="paragraph" w:styleId="Titre8">
    <w:name w:val="heading 8"/>
    <w:basedOn w:val="Normal"/>
    <w:next w:val="Normal"/>
    <w:link w:val="Titre8Car"/>
    <w:uiPriority w:val="9"/>
    <w:semiHidden/>
    <w:rsid w:val="009B1B65"/>
    <w:pPr>
      <w:keepNext/>
      <w:keepLines/>
      <w:spacing w:before="120" w:after="0"/>
      <w:outlineLvl w:val="7"/>
    </w:pPr>
    <w:rPr>
      <w:b/>
      <w:bCs/>
    </w:rPr>
  </w:style>
  <w:style w:type="paragraph" w:styleId="Titre9">
    <w:name w:val="heading 9"/>
    <w:basedOn w:val="Normal"/>
    <w:next w:val="Normal"/>
    <w:link w:val="Titre9Car"/>
    <w:uiPriority w:val="9"/>
    <w:semiHidden/>
    <w:rsid w:val="009B1B65"/>
    <w:pPr>
      <w:keepNext/>
      <w:keepLines/>
      <w:spacing w:before="120" w:after="0"/>
      <w:outlineLvl w:val="8"/>
    </w:pPr>
    <w:rPr>
      <w:i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27EBD"/>
    <w:rPr>
      <w:rFonts w:asciiTheme="majorHAnsi" w:eastAsiaTheme="majorEastAsia" w:hAnsiTheme="majorHAnsi" w:cstheme="majorBidi"/>
      <w:b/>
      <w:bCs/>
      <w:sz w:val="20"/>
      <w:szCs w:val="28"/>
      <w:lang w:val="en-GB"/>
    </w:rPr>
  </w:style>
  <w:style w:type="character" w:customStyle="1" w:styleId="Titre2Car">
    <w:name w:val="Titre 2 Car"/>
    <w:basedOn w:val="Policepardfaut"/>
    <w:link w:val="Titre2"/>
    <w:uiPriority w:val="9"/>
    <w:rsid w:val="00027EBD"/>
    <w:rPr>
      <w:rFonts w:asciiTheme="majorHAnsi" w:eastAsiaTheme="majorEastAsia" w:hAnsiTheme="majorHAnsi" w:cstheme="majorBidi"/>
      <w:b/>
      <w:bCs/>
      <w:sz w:val="16"/>
      <w:szCs w:val="28"/>
      <w:lang w:val="en-GB"/>
    </w:rPr>
  </w:style>
  <w:style w:type="character" w:customStyle="1" w:styleId="Titre3Car">
    <w:name w:val="Titre 3 Car"/>
    <w:basedOn w:val="Policepardfaut"/>
    <w:link w:val="Titre3"/>
    <w:uiPriority w:val="9"/>
    <w:rsid w:val="00027EBD"/>
    <w:rPr>
      <w:rFonts w:asciiTheme="majorHAnsi" w:eastAsiaTheme="majorEastAsia" w:hAnsiTheme="majorHAnsi" w:cstheme="majorBidi"/>
      <w:b/>
      <w:caps/>
      <w:sz w:val="12"/>
      <w:szCs w:val="24"/>
      <w:lang w:val="en-GB"/>
    </w:rPr>
  </w:style>
  <w:style w:type="character" w:customStyle="1" w:styleId="Titre4Car">
    <w:name w:val="Titre 4 Car"/>
    <w:basedOn w:val="Policepardfaut"/>
    <w:link w:val="Titre4"/>
    <w:uiPriority w:val="9"/>
    <w:rsid w:val="00027EBD"/>
    <w:rPr>
      <w:rFonts w:asciiTheme="majorHAnsi" w:eastAsiaTheme="majorEastAsia" w:hAnsiTheme="majorHAnsi" w:cstheme="majorBidi"/>
      <w:i/>
      <w:iCs/>
      <w:sz w:val="12"/>
      <w:szCs w:val="24"/>
      <w:lang w:val="en-GB"/>
    </w:rPr>
  </w:style>
  <w:style w:type="character" w:customStyle="1" w:styleId="Titre5Car">
    <w:name w:val="Titre 5 Car"/>
    <w:basedOn w:val="Policepardfaut"/>
    <w:link w:val="Titre5"/>
    <w:uiPriority w:val="9"/>
    <w:semiHidden/>
    <w:rsid w:val="008E716E"/>
    <w:rPr>
      <w:rFonts w:asciiTheme="majorHAnsi" w:eastAsiaTheme="majorEastAsia" w:hAnsiTheme="majorHAnsi" w:cstheme="majorBidi"/>
      <w:b/>
      <w:bCs/>
      <w:lang w:val="en-GB"/>
    </w:rPr>
  </w:style>
  <w:style w:type="character" w:customStyle="1" w:styleId="Titre6Car">
    <w:name w:val="Titre 6 Car"/>
    <w:basedOn w:val="Policepardfaut"/>
    <w:link w:val="Titre6"/>
    <w:uiPriority w:val="9"/>
    <w:semiHidden/>
    <w:rsid w:val="008E716E"/>
    <w:rPr>
      <w:rFonts w:asciiTheme="majorHAnsi" w:eastAsiaTheme="majorEastAsia" w:hAnsiTheme="majorHAnsi" w:cstheme="majorBidi"/>
      <w:b/>
      <w:bCs/>
      <w:i/>
      <w:iCs/>
      <w:lang w:val="en-GB"/>
    </w:rPr>
  </w:style>
  <w:style w:type="character" w:customStyle="1" w:styleId="Titre7Car">
    <w:name w:val="Titre 7 Car"/>
    <w:basedOn w:val="Policepardfaut"/>
    <w:link w:val="Titre7"/>
    <w:uiPriority w:val="9"/>
    <w:semiHidden/>
    <w:rsid w:val="008E716E"/>
    <w:rPr>
      <w:i/>
      <w:iCs/>
      <w:lang w:val="en-GB"/>
    </w:rPr>
  </w:style>
  <w:style w:type="character" w:customStyle="1" w:styleId="Titre8Car">
    <w:name w:val="Titre 8 Car"/>
    <w:basedOn w:val="Policepardfaut"/>
    <w:link w:val="Titre8"/>
    <w:uiPriority w:val="9"/>
    <w:semiHidden/>
    <w:rsid w:val="008E716E"/>
    <w:rPr>
      <w:b/>
      <w:bCs/>
      <w:lang w:val="en-GB"/>
    </w:rPr>
  </w:style>
  <w:style w:type="character" w:customStyle="1" w:styleId="Titre9Car">
    <w:name w:val="Titre 9 Car"/>
    <w:basedOn w:val="Policepardfaut"/>
    <w:link w:val="Titre9"/>
    <w:uiPriority w:val="9"/>
    <w:semiHidden/>
    <w:rsid w:val="008E716E"/>
    <w:rPr>
      <w:i/>
      <w:iCs/>
      <w:lang w:val="en-GB"/>
    </w:rPr>
  </w:style>
  <w:style w:type="paragraph" w:styleId="Lgende">
    <w:name w:val="caption"/>
    <w:basedOn w:val="Normal"/>
    <w:next w:val="Normal"/>
    <w:uiPriority w:val="99"/>
    <w:semiHidden/>
    <w:rsid w:val="009B1B65"/>
    <w:rPr>
      <w:b/>
      <w:bCs/>
      <w:sz w:val="18"/>
      <w:szCs w:val="18"/>
    </w:rPr>
  </w:style>
  <w:style w:type="character" w:styleId="Numrodepage">
    <w:name w:val="page number"/>
    <w:basedOn w:val="Policepardfaut"/>
    <w:uiPriority w:val="99"/>
    <w:rsid w:val="00D36251"/>
    <w:rPr>
      <w:rFonts w:asciiTheme="minorHAnsi" w:hAnsiTheme="minorHAnsi"/>
      <w:sz w:val="12"/>
    </w:rPr>
  </w:style>
  <w:style w:type="paragraph" w:styleId="Titre">
    <w:name w:val="Title"/>
    <w:basedOn w:val="Normal"/>
    <w:next w:val="Normal"/>
    <w:link w:val="TitreCar"/>
    <w:uiPriority w:val="10"/>
    <w:qFormat/>
    <w:rsid w:val="0084063A"/>
    <w:pPr>
      <w:spacing w:after="300"/>
      <w:contextualSpacing/>
    </w:pPr>
    <w:rPr>
      <w:rFonts w:asciiTheme="majorHAnsi" w:eastAsiaTheme="majorEastAsia" w:hAnsiTheme="majorHAnsi" w:cstheme="majorBidi"/>
      <w:spacing w:val="-10"/>
      <w:kern w:val="28"/>
      <w:sz w:val="52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4063A"/>
    <w:rPr>
      <w:rFonts w:asciiTheme="majorHAnsi" w:eastAsiaTheme="majorEastAsia" w:hAnsiTheme="majorHAnsi" w:cstheme="majorBidi"/>
      <w:spacing w:val="-10"/>
      <w:kern w:val="28"/>
      <w:sz w:val="52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46A73"/>
    <w:pPr>
      <w:numPr>
        <w:ilvl w:val="1"/>
      </w:numPr>
      <w:spacing w:after="0"/>
    </w:pPr>
    <w:rPr>
      <w:color w:val="000000" w:themeColor="text1"/>
      <w:spacing w:val="15"/>
      <w:sz w:val="24"/>
      <w:szCs w:val="22"/>
    </w:rPr>
  </w:style>
  <w:style w:type="character" w:styleId="lev">
    <w:name w:val="Strong"/>
    <w:basedOn w:val="Policepardfaut"/>
    <w:uiPriority w:val="22"/>
    <w:semiHidden/>
    <w:rsid w:val="009B1B65"/>
    <w:rPr>
      <w:b/>
      <w:bCs/>
      <w:color w:val="auto"/>
    </w:rPr>
  </w:style>
  <w:style w:type="character" w:styleId="Accentuation">
    <w:name w:val="Emphasis"/>
    <w:basedOn w:val="Policepardfaut"/>
    <w:uiPriority w:val="20"/>
    <w:semiHidden/>
    <w:rsid w:val="009B1B65"/>
    <w:rPr>
      <w:i/>
      <w:iCs/>
      <w:color w:val="auto"/>
    </w:rPr>
  </w:style>
  <w:style w:type="paragraph" w:styleId="Sansinterligne">
    <w:name w:val="No Spacing"/>
    <w:uiPriority w:val="2"/>
    <w:rsid w:val="00EA5662"/>
    <w:pPr>
      <w:spacing w:after="0"/>
    </w:pPr>
  </w:style>
  <w:style w:type="paragraph" w:styleId="Citation">
    <w:name w:val="Quote"/>
    <w:basedOn w:val="Normal"/>
    <w:next w:val="Normal"/>
    <w:link w:val="CitationCar"/>
    <w:uiPriority w:val="29"/>
    <w:semiHidden/>
    <w:rsid w:val="009B1B65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9B1B65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rsid w:val="009B1B65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9B1B65"/>
    <w:rPr>
      <w:rFonts w:asciiTheme="majorHAnsi" w:eastAsiaTheme="majorEastAsia" w:hAnsiTheme="majorHAnsi" w:cstheme="majorBidi"/>
      <w:sz w:val="26"/>
      <w:szCs w:val="26"/>
    </w:rPr>
  </w:style>
  <w:style w:type="character" w:styleId="Accentuationlgre">
    <w:name w:val="Subtle Emphasis"/>
    <w:basedOn w:val="Policepardfaut"/>
    <w:uiPriority w:val="19"/>
    <w:semiHidden/>
    <w:rsid w:val="009B1B65"/>
    <w:rPr>
      <w:i/>
      <w:iCs/>
      <w:color w:val="auto"/>
    </w:rPr>
  </w:style>
  <w:style w:type="character" w:styleId="Accentuationintense">
    <w:name w:val="Intense Emphasis"/>
    <w:basedOn w:val="Policepardfaut"/>
    <w:uiPriority w:val="21"/>
    <w:semiHidden/>
    <w:rsid w:val="009B1B65"/>
    <w:rPr>
      <w:b/>
      <w:bCs/>
      <w:i/>
      <w:iCs/>
      <w:color w:val="auto"/>
    </w:rPr>
  </w:style>
  <w:style w:type="character" w:styleId="Rfrencelgre">
    <w:name w:val="Subtle Reference"/>
    <w:basedOn w:val="Policepardfaut"/>
    <w:uiPriority w:val="31"/>
    <w:semiHidden/>
    <w:rsid w:val="009B1B65"/>
    <w:rPr>
      <w:smallCaps/>
      <w:color w:val="auto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semiHidden/>
    <w:rsid w:val="009B1B65"/>
    <w:rPr>
      <w:b/>
      <w:bCs/>
      <w:smallCaps/>
      <w:color w:val="auto"/>
      <w:u w:val="single"/>
    </w:rPr>
  </w:style>
  <w:style w:type="character" w:styleId="Titredulivre">
    <w:name w:val="Book Title"/>
    <w:basedOn w:val="Policepardfaut"/>
    <w:uiPriority w:val="33"/>
    <w:semiHidden/>
    <w:rsid w:val="009B1B65"/>
    <w:rPr>
      <w:b/>
      <w:bCs/>
      <w:smallCaps/>
      <w:color w:val="auto"/>
    </w:rPr>
  </w:style>
  <w:style w:type="paragraph" w:styleId="En-ttedetabledesmatires">
    <w:name w:val="TOC Heading"/>
    <w:basedOn w:val="Normal"/>
    <w:next w:val="Normal"/>
    <w:uiPriority w:val="39"/>
    <w:qFormat/>
    <w:rsid w:val="005B6318"/>
    <w:pPr>
      <w:keepNext/>
    </w:pPr>
    <w:rPr>
      <w:rFonts w:asciiTheme="majorHAnsi" w:hAnsiTheme="majorHAnsi"/>
      <w:b/>
    </w:rPr>
  </w:style>
  <w:style w:type="paragraph" w:styleId="Listepuces">
    <w:name w:val="List Bullet"/>
    <w:basedOn w:val="Normal"/>
    <w:uiPriority w:val="24"/>
    <w:qFormat/>
    <w:rsid w:val="00500D66"/>
    <w:pPr>
      <w:numPr>
        <w:numId w:val="13"/>
      </w:numPr>
      <w:spacing w:after="0"/>
      <w:ind w:left="510"/>
      <w:contextualSpacing/>
    </w:pPr>
  </w:style>
  <w:style w:type="paragraph" w:styleId="Listenumros">
    <w:name w:val="List Number"/>
    <w:basedOn w:val="Normal"/>
    <w:uiPriority w:val="25"/>
    <w:qFormat/>
    <w:rsid w:val="00027EBD"/>
    <w:pPr>
      <w:numPr>
        <w:numId w:val="6"/>
      </w:numPr>
      <w:spacing w:after="80"/>
      <w:ind w:left="357" w:hanging="357"/>
      <w:contextualSpacing/>
    </w:pPr>
    <w:rPr>
      <w:b/>
    </w:rPr>
  </w:style>
  <w:style w:type="table" w:styleId="Grilledutableau">
    <w:name w:val="Table Grid"/>
    <w:basedOn w:val="TableauNormal"/>
    <w:uiPriority w:val="39"/>
    <w:rsid w:val="00884E4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tedebasdepage">
    <w:name w:val="footnote text"/>
    <w:basedOn w:val="Notedefin"/>
    <w:link w:val="NotedebasdepageCar"/>
    <w:uiPriority w:val="99"/>
    <w:semiHidden/>
    <w:rsid w:val="00DF76F4"/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84063A"/>
    <w:rPr>
      <w:sz w:val="16"/>
      <w:szCs w:val="20"/>
    </w:rPr>
  </w:style>
  <w:style w:type="character" w:styleId="Appelnotedebasdep">
    <w:name w:val="footnote reference"/>
    <w:basedOn w:val="Policepardfaut"/>
    <w:uiPriority w:val="99"/>
    <w:semiHidden/>
    <w:rsid w:val="00884E47"/>
    <w:rPr>
      <w:vertAlign w:val="superscript"/>
    </w:rPr>
  </w:style>
  <w:style w:type="paragraph" w:styleId="En-tte">
    <w:name w:val="header"/>
    <w:basedOn w:val="Normal"/>
    <w:link w:val="En-tteCar"/>
    <w:uiPriority w:val="99"/>
    <w:rsid w:val="00884E47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884E47"/>
  </w:style>
  <w:style w:type="paragraph" w:styleId="Pieddepage">
    <w:name w:val="footer"/>
    <w:basedOn w:val="Normal"/>
    <w:link w:val="PieddepageCar"/>
    <w:uiPriority w:val="99"/>
    <w:rsid w:val="006E70DE"/>
    <w:pPr>
      <w:spacing w:after="0"/>
    </w:pPr>
    <w:rPr>
      <w:sz w:val="12"/>
      <w:szCs w:val="12"/>
      <w:lang w:val="en-US"/>
    </w:rPr>
  </w:style>
  <w:style w:type="character" w:customStyle="1" w:styleId="PieddepageCar">
    <w:name w:val="Pied de page Car"/>
    <w:basedOn w:val="Policepardfaut"/>
    <w:link w:val="Pieddepage"/>
    <w:uiPriority w:val="99"/>
    <w:rsid w:val="006E70DE"/>
    <w:rPr>
      <w:sz w:val="12"/>
      <w:szCs w:val="12"/>
      <w:lang w:val="en-US"/>
    </w:rPr>
  </w:style>
  <w:style w:type="paragraph" w:styleId="TM1">
    <w:name w:val="toc 1"/>
    <w:basedOn w:val="Normal"/>
    <w:next w:val="Normal"/>
    <w:uiPriority w:val="39"/>
    <w:rsid w:val="00AA0230"/>
    <w:pPr>
      <w:tabs>
        <w:tab w:val="right" w:leader="dot" w:pos="9062"/>
      </w:tabs>
      <w:spacing w:after="100"/>
      <w:ind w:left="425" w:hanging="425"/>
    </w:pPr>
    <w:rPr>
      <w:noProof/>
    </w:rPr>
  </w:style>
  <w:style w:type="paragraph" w:styleId="TM2">
    <w:name w:val="toc 2"/>
    <w:basedOn w:val="Normal"/>
    <w:next w:val="Normal"/>
    <w:uiPriority w:val="39"/>
    <w:rsid w:val="00AA0230"/>
    <w:pPr>
      <w:tabs>
        <w:tab w:val="right" w:leader="dot" w:pos="9062"/>
      </w:tabs>
      <w:spacing w:after="100"/>
      <w:ind w:left="850" w:hanging="425"/>
    </w:pPr>
    <w:rPr>
      <w:noProof/>
    </w:rPr>
  </w:style>
  <w:style w:type="paragraph" w:styleId="TM3">
    <w:name w:val="toc 3"/>
    <w:basedOn w:val="Normal"/>
    <w:next w:val="Normal"/>
    <w:uiPriority w:val="39"/>
    <w:rsid w:val="00AA0230"/>
    <w:pPr>
      <w:tabs>
        <w:tab w:val="right" w:leader="dot" w:pos="9062"/>
      </w:tabs>
      <w:spacing w:after="100"/>
      <w:ind w:left="1276" w:hanging="425"/>
    </w:pPr>
    <w:rPr>
      <w:noProof/>
    </w:rPr>
  </w:style>
  <w:style w:type="character" w:styleId="Lienhypertexte">
    <w:name w:val="Hyperlink"/>
    <w:basedOn w:val="Policepardfaut"/>
    <w:uiPriority w:val="99"/>
    <w:rsid w:val="008555A7"/>
    <w:rPr>
      <w:color w:val="0000FF" w:themeColor="hyperlink"/>
      <w:u w:val="single"/>
    </w:rPr>
  </w:style>
  <w:style w:type="paragraph" w:styleId="TM4">
    <w:name w:val="toc 4"/>
    <w:basedOn w:val="Normal"/>
    <w:next w:val="Normal"/>
    <w:uiPriority w:val="39"/>
    <w:rsid w:val="00825A65"/>
    <w:pPr>
      <w:spacing w:after="100"/>
      <w:ind w:left="1276"/>
    </w:pPr>
  </w:style>
  <w:style w:type="paragraph" w:styleId="TM5">
    <w:name w:val="toc 5"/>
    <w:basedOn w:val="Normal"/>
    <w:next w:val="Normal"/>
    <w:uiPriority w:val="39"/>
    <w:semiHidden/>
    <w:rsid w:val="00825A65"/>
    <w:pPr>
      <w:spacing w:after="100"/>
      <w:ind w:left="1701"/>
    </w:pPr>
  </w:style>
  <w:style w:type="paragraph" w:styleId="TM6">
    <w:name w:val="toc 6"/>
    <w:basedOn w:val="Normal"/>
    <w:next w:val="Normal"/>
    <w:uiPriority w:val="39"/>
    <w:semiHidden/>
    <w:rsid w:val="00825A65"/>
    <w:pPr>
      <w:spacing w:after="100"/>
      <w:ind w:left="2126"/>
    </w:pPr>
  </w:style>
  <w:style w:type="paragraph" w:styleId="TM7">
    <w:name w:val="toc 7"/>
    <w:basedOn w:val="Normal"/>
    <w:next w:val="Normal"/>
    <w:uiPriority w:val="39"/>
    <w:semiHidden/>
    <w:rsid w:val="00825A65"/>
    <w:pPr>
      <w:spacing w:after="100"/>
      <w:ind w:left="2552"/>
    </w:pPr>
  </w:style>
  <w:style w:type="paragraph" w:styleId="TM8">
    <w:name w:val="toc 8"/>
    <w:basedOn w:val="Normal"/>
    <w:next w:val="Normal"/>
    <w:uiPriority w:val="39"/>
    <w:semiHidden/>
    <w:rsid w:val="00825A65"/>
    <w:pPr>
      <w:spacing w:after="100"/>
      <w:ind w:left="2977"/>
    </w:pPr>
  </w:style>
  <w:style w:type="paragraph" w:styleId="TM9">
    <w:name w:val="toc 9"/>
    <w:basedOn w:val="Normal"/>
    <w:next w:val="Normal"/>
    <w:uiPriority w:val="39"/>
    <w:semiHidden/>
    <w:rsid w:val="00825A65"/>
    <w:pPr>
      <w:spacing w:after="100"/>
      <w:ind w:left="3402"/>
    </w:pPr>
  </w:style>
  <w:style w:type="paragraph" w:styleId="Listenumros2">
    <w:name w:val="List Number 2"/>
    <w:basedOn w:val="Listenumros"/>
    <w:uiPriority w:val="25"/>
    <w:rsid w:val="00130001"/>
    <w:pPr>
      <w:numPr>
        <w:ilvl w:val="1"/>
      </w:numPr>
    </w:pPr>
  </w:style>
  <w:style w:type="paragraph" w:styleId="Listenumros3">
    <w:name w:val="List Number 3"/>
    <w:basedOn w:val="Listenumros2"/>
    <w:uiPriority w:val="25"/>
    <w:rsid w:val="00130001"/>
    <w:pPr>
      <w:numPr>
        <w:ilvl w:val="2"/>
      </w:numPr>
    </w:pPr>
  </w:style>
  <w:style w:type="paragraph" w:styleId="Listenumros4">
    <w:name w:val="List Number 4"/>
    <w:basedOn w:val="Listenumros3"/>
    <w:uiPriority w:val="25"/>
    <w:semiHidden/>
    <w:rsid w:val="00130001"/>
    <w:pPr>
      <w:numPr>
        <w:ilvl w:val="3"/>
      </w:numPr>
    </w:pPr>
  </w:style>
  <w:style w:type="paragraph" w:styleId="Listenumros5">
    <w:name w:val="List Number 5"/>
    <w:basedOn w:val="Listenumros4"/>
    <w:uiPriority w:val="25"/>
    <w:semiHidden/>
    <w:rsid w:val="00130001"/>
    <w:pPr>
      <w:numPr>
        <w:ilvl w:val="4"/>
      </w:numPr>
    </w:pPr>
  </w:style>
  <w:style w:type="paragraph" w:styleId="Listepuces2">
    <w:name w:val="List Bullet 2"/>
    <w:basedOn w:val="Listepuces"/>
    <w:uiPriority w:val="24"/>
    <w:rsid w:val="00500D66"/>
    <w:pPr>
      <w:numPr>
        <w:ilvl w:val="1"/>
      </w:numPr>
      <w:ind w:left="510" w:hanging="357"/>
    </w:pPr>
  </w:style>
  <w:style w:type="paragraph" w:styleId="Listepuces3">
    <w:name w:val="List Bullet 3"/>
    <w:basedOn w:val="Listepuces2"/>
    <w:uiPriority w:val="24"/>
    <w:rsid w:val="00D36251"/>
    <w:pPr>
      <w:numPr>
        <w:ilvl w:val="2"/>
      </w:numPr>
    </w:pPr>
  </w:style>
  <w:style w:type="paragraph" w:styleId="Listepuces4">
    <w:name w:val="List Bullet 4"/>
    <w:basedOn w:val="Listepuces3"/>
    <w:uiPriority w:val="24"/>
    <w:semiHidden/>
    <w:rsid w:val="00FE2BED"/>
    <w:pPr>
      <w:numPr>
        <w:ilvl w:val="3"/>
      </w:numPr>
    </w:pPr>
  </w:style>
  <w:style w:type="paragraph" w:styleId="Listepuces5">
    <w:name w:val="List Bullet 5"/>
    <w:basedOn w:val="Listepuces4"/>
    <w:uiPriority w:val="24"/>
    <w:semiHidden/>
    <w:rsid w:val="00FE2BED"/>
    <w:pPr>
      <w:numPr>
        <w:ilvl w:val="4"/>
      </w:numPr>
    </w:pPr>
  </w:style>
  <w:style w:type="character" w:styleId="Textedelespacerserv">
    <w:name w:val="Placeholder Text"/>
    <w:basedOn w:val="Policepardfaut"/>
    <w:uiPriority w:val="99"/>
    <w:rsid w:val="009C6FDB"/>
    <w:rPr>
      <w:color w:val="7F7F7F" w:themeColor="text1" w:themeTint="80"/>
      <w:bdr w:val="none" w:sz="0" w:space="0" w:color="auto"/>
      <w:shd w:val="clear" w:color="auto" w:fill="F0F0F0"/>
    </w:rPr>
  </w:style>
  <w:style w:type="paragraph" w:customStyle="1" w:styleId="Hiddentext">
    <w:name w:val="Hidden text"/>
    <w:basedOn w:val="Normal"/>
    <w:next w:val="Normal"/>
    <w:uiPriority w:val="24"/>
    <w:semiHidden/>
    <w:qFormat/>
    <w:rsid w:val="00D86E66"/>
    <w:rPr>
      <w:vanish/>
      <w:color w:val="C00000"/>
    </w:rPr>
  </w:style>
  <w:style w:type="paragraph" w:customStyle="1" w:styleId="NumberedHeading1">
    <w:name w:val="Numbered Heading 1"/>
    <w:basedOn w:val="Titre1"/>
    <w:next w:val="Normal"/>
    <w:uiPriority w:val="10"/>
    <w:qFormat/>
    <w:rsid w:val="0084063A"/>
    <w:pPr>
      <w:numPr>
        <w:numId w:val="12"/>
      </w:numPr>
      <w:spacing w:before="480" w:after="0"/>
    </w:pPr>
    <w:rPr>
      <w:sz w:val="28"/>
    </w:rPr>
  </w:style>
  <w:style w:type="paragraph" w:customStyle="1" w:styleId="NumberedHeading2">
    <w:name w:val="Numbered Heading 2"/>
    <w:basedOn w:val="Titre2"/>
    <w:next w:val="Normal"/>
    <w:uiPriority w:val="10"/>
    <w:qFormat/>
    <w:rsid w:val="0084063A"/>
    <w:pPr>
      <w:numPr>
        <w:ilvl w:val="1"/>
        <w:numId w:val="12"/>
      </w:numPr>
      <w:spacing w:before="200"/>
      <w:ind w:left="680" w:hanging="680"/>
    </w:pPr>
    <w:rPr>
      <w:sz w:val="24"/>
    </w:rPr>
  </w:style>
  <w:style w:type="paragraph" w:customStyle="1" w:styleId="NumberedHeading3">
    <w:name w:val="Numbered Heading 3"/>
    <w:basedOn w:val="Titre3"/>
    <w:next w:val="Normal"/>
    <w:uiPriority w:val="10"/>
    <w:qFormat/>
    <w:rsid w:val="0084063A"/>
    <w:pPr>
      <w:numPr>
        <w:ilvl w:val="2"/>
        <w:numId w:val="12"/>
      </w:numPr>
      <w:spacing w:before="200"/>
      <w:ind w:left="794" w:hanging="794"/>
    </w:pPr>
    <w:rPr>
      <w:caps w:val="0"/>
      <w:sz w:val="22"/>
    </w:rPr>
  </w:style>
  <w:style w:type="paragraph" w:customStyle="1" w:styleId="NumberedHeading4">
    <w:name w:val="Numbered Heading 4"/>
    <w:basedOn w:val="Titre4"/>
    <w:next w:val="Normal"/>
    <w:uiPriority w:val="10"/>
    <w:qFormat/>
    <w:rsid w:val="0084063A"/>
    <w:pPr>
      <w:numPr>
        <w:ilvl w:val="3"/>
        <w:numId w:val="12"/>
      </w:numPr>
      <w:spacing w:before="200"/>
      <w:ind w:left="964" w:hanging="964"/>
    </w:pPr>
    <w:rPr>
      <w:b/>
      <w:i w:val="0"/>
      <w:sz w:val="20"/>
    </w:rPr>
  </w:style>
  <w:style w:type="paragraph" w:styleId="Notedefin">
    <w:name w:val="endnote text"/>
    <w:basedOn w:val="Normal"/>
    <w:link w:val="NotedefinCar"/>
    <w:uiPriority w:val="99"/>
    <w:rsid w:val="00DF76F4"/>
    <w:pPr>
      <w:spacing w:after="0"/>
      <w:ind w:left="142" w:hanging="142"/>
    </w:pPr>
    <w:rPr>
      <w:sz w:val="16"/>
      <w:szCs w:val="20"/>
    </w:rPr>
  </w:style>
  <w:style w:type="character" w:customStyle="1" w:styleId="NotedefinCar">
    <w:name w:val="Note de fin Car"/>
    <w:basedOn w:val="Policepardfaut"/>
    <w:link w:val="Notedefin"/>
    <w:uiPriority w:val="99"/>
    <w:rsid w:val="00DF76F4"/>
    <w:rPr>
      <w:sz w:val="16"/>
      <w:szCs w:val="20"/>
      <w:lang w:val="en-GB"/>
    </w:rPr>
  </w:style>
  <w:style w:type="character" w:styleId="Appeldenotedefin">
    <w:name w:val="endnote reference"/>
    <w:basedOn w:val="Policepardfaut"/>
    <w:uiPriority w:val="99"/>
    <w:semiHidden/>
    <w:rsid w:val="00DF76F4"/>
    <w:rPr>
      <w:vertAlign w:val="superscript"/>
    </w:rPr>
  </w:style>
  <w:style w:type="paragraph" w:styleId="Adressedestinataire">
    <w:name w:val="envelope address"/>
    <w:basedOn w:val="Normal"/>
    <w:uiPriority w:val="99"/>
    <w:semiHidden/>
    <w:rsid w:val="00D26B63"/>
    <w:pPr>
      <w:spacing w:after="720" w:line="264" w:lineRule="auto"/>
      <w:ind w:left="4253"/>
      <w:contextualSpacing/>
    </w:pPr>
  </w:style>
  <w:style w:type="paragraph" w:styleId="Formuledepolitesse">
    <w:name w:val="Closing"/>
    <w:basedOn w:val="Normal"/>
    <w:next w:val="Normal"/>
    <w:link w:val="FormuledepolitesseCar"/>
    <w:uiPriority w:val="99"/>
    <w:semiHidden/>
    <w:rsid w:val="00DE47B0"/>
    <w:pPr>
      <w:spacing w:after="80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84063A"/>
  </w:style>
  <w:style w:type="character" w:customStyle="1" w:styleId="Sous-titreCar">
    <w:name w:val="Sous-titre Car"/>
    <w:basedOn w:val="Policepardfaut"/>
    <w:link w:val="Sous-titre"/>
    <w:uiPriority w:val="11"/>
    <w:rsid w:val="00046A73"/>
    <w:rPr>
      <w:color w:val="000000" w:themeColor="text1"/>
      <w:spacing w:val="15"/>
      <w:sz w:val="24"/>
      <w:szCs w:val="2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74DF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74DF3"/>
    <w:rPr>
      <w:rFonts w:ascii="Segoe UI" w:hAnsi="Segoe UI" w:cs="Segoe UI"/>
      <w:sz w:val="18"/>
      <w:szCs w:val="18"/>
      <w:lang w:val="en-GB"/>
    </w:rPr>
  </w:style>
  <w:style w:type="paragraph" w:styleId="Retraitnormal">
    <w:name w:val="Normal Indent"/>
    <w:basedOn w:val="Normal"/>
    <w:uiPriority w:val="1"/>
    <w:qFormat/>
    <w:rsid w:val="00D36251"/>
    <w:pPr>
      <w:spacing w:after="0"/>
      <w:ind w:left="357"/>
    </w:pPr>
  </w:style>
  <w:style w:type="paragraph" w:styleId="Paragraphedeliste">
    <w:name w:val="List Paragraph"/>
    <w:basedOn w:val="Normal"/>
    <w:uiPriority w:val="34"/>
    <w:semiHidden/>
    <w:rsid w:val="008755D2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2B5A8A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uiPriority w:val="99"/>
    <w:semiHidden/>
    <w:rsid w:val="006348C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rsid w:val="006348CE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6348CE"/>
    <w:rPr>
      <w:szCs w:val="20"/>
      <w:lang w:val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rsid w:val="006348C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6348CE"/>
    <w:rPr>
      <w:b/>
      <w:bCs/>
      <w:szCs w:val="20"/>
      <w:lang w:val="fr-FR"/>
    </w:rPr>
  </w:style>
  <w:style w:type="character" w:styleId="Lienhypertextesuivivisit">
    <w:name w:val="FollowedHyperlink"/>
    <w:basedOn w:val="Policepardfaut"/>
    <w:uiPriority w:val="99"/>
    <w:rsid w:val="00FA2AB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cid:image005.jpg@01D6CD4B.72032BA0" TargetMode="External"/><Relationship Id="rId55" Type="http://schemas.openxmlformats.org/officeDocument/2006/relationships/image" Target="media/image35.png"/><Relationship Id="rId63" Type="http://schemas.microsoft.com/office/2011/relationships/people" Target="peop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cid:image003.png@01D6B76B.661CDE80" TargetMode="External"/><Relationship Id="rId29" Type="http://schemas.openxmlformats.org/officeDocument/2006/relationships/image" Target="media/image14.png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microsoft.com/office/2011/relationships/commentsExtended" Target="commentsExtended.xm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3.png"/><Relationship Id="rId58" Type="http://schemas.openxmlformats.org/officeDocument/2006/relationships/footer" Target="footer1.xml"/><Relationship Id="rId5" Type="http://schemas.openxmlformats.org/officeDocument/2006/relationships/customXml" Target="../customXml/item5.xml"/><Relationship Id="rId61" Type="http://schemas.openxmlformats.org/officeDocument/2006/relationships/footer" Target="footer3.xml"/><Relationship Id="rId19" Type="http://schemas.openxmlformats.org/officeDocument/2006/relationships/image" Target="media/image5.jpeg"/><Relationship Id="rId14" Type="http://schemas.openxmlformats.org/officeDocument/2006/relationships/image" Target="media/image2.png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header" Target="header1.xml"/><Relationship Id="rId64" Type="http://schemas.openxmlformats.org/officeDocument/2006/relationships/glossaryDocument" Target="glossary/document.xml"/><Relationship Id="rId8" Type="http://schemas.openxmlformats.org/officeDocument/2006/relationships/settings" Target="settings.xml"/><Relationship Id="rId51" Type="http://schemas.openxmlformats.org/officeDocument/2006/relationships/image" Target="media/image32.jpe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jpeg"/><Relationship Id="rId25" Type="http://schemas.openxmlformats.org/officeDocument/2006/relationships/image" Target="media/image10.png"/><Relationship Id="rId33" Type="http://schemas.microsoft.com/office/2016/09/relationships/commentsIds" Target="commentsIds.xml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footer" Target="footer2.xml"/><Relationship Id="rId20" Type="http://schemas.openxmlformats.org/officeDocument/2006/relationships/image" Target="cid:image009.jpg@01D6430D.347C3740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image" Target="media/image31.jpeg"/><Relationship Id="rId57" Type="http://schemas.openxmlformats.org/officeDocument/2006/relationships/header" Target="header2.xml"/><Relationship Id="rId10" Type="http://schemas.openxmlformats.org/officeDocument/2006/relationships/footnotes" Target="footnotes.xml"/><Relationship Id="rId31" Type="http://schemas.openxmlformats.org/officeDocument/2006/relationships/comments" Target="comments.xml"/><Relationship Id="rId44" Type="http://schemas.openxmlformats.org/officeDocument/2006/relationships/image" Target="media/image26.png"/><Relationship Id="rId52" Type="http://schemas.openxmlformats.org/officeDocument/2006/relationships/image" Target="cid:image010.jpg@01D6CD4B.72032BA0" TargetMode="External"/><Relationship Id="rId60" Type="http://schemas.openxmlformats.org/officeDocument/2006/relationships/header" Target="header3.xml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hyperlink" Target="file:///\\frws1014\Voyager\Shiva\Installation\Shiva_Launcher.exe" TargetMode="External"/><Relationship Id="rId18" Type="http://schemas.openxmlformats.org/officeDocument/2006/relationships/image" Target="cid:image008.jpg@01D6430D.347C3740" TargetMode="External"/><Relationship Id="rId39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Data\EluxTemplates\Documenta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FDFEDDEC0C14313B8FB417486D380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B7A35BB-B5F9-42B5-AFAF-0A7C224731FA}"/>
      </w:docPartPr>
      <w:docPartBody>
        <w:p w:rsidR="00F91D82" w:rsidRDefault="00CC1417">
          <w:pPr>
            <w:pStyle w:val="DFDFEDDEC0C14313B8FB417486D3802F"/>
          </w:pPr>
          <w:r w:rsidRPr="00291E12">
            <w:rPr>
              <w:rStyle w:val="Textedelespacerserv"/>
            </w:rPr>
            <w:t>Enter title</w:t>
          </w:r>
        </w:p>
      </w:docPartBody>
    </w:docPart>
    <w:docPart>
      <w:docPartPr>
        <w:name w:val="EFAAAAE2A5A54AEB9737C6E0705FC7B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623304-3CC3-497E-B746-276AF6E52B90}"/>
      </w:docPartPr>
      <w:docPartBody>
        <w:p w:rsidR="00F91D82" w:rsidRDefault="00CC1417">
          <w:pPr>
            <w:pStyle w:val="EFAAAAE2A5A54AEB9737C6E0705FC7BC"/>
          </w:pPr>
          <w:r w:rsidRPr="00291E12">
            <w:rPr>
              <w:rStyle w:val="Textedelespacerserv"/>
            </w:rPr>
            <w:t>Enter subtitle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lectrolux Sans Regular">
    <w:panose1 w:val="020B0500020000000000"/>
    <w:charset w:val="00"/>
    <w:family w:val="swiss"/>
    <w:notTrueType/>
    <w:pitch w:val="variable"/>
    <w:sig w:usb0="A000002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D0B"/>
    <w:rsid w:val="00107EA7"/>
    <w:rsid w:val="0015069E"/>
    <w:rsid w:val="00434C44"/>
    <w:rsid w:val="006C59C7"/>
    <w:rsid w:val="007E1E68"/>
    <w:rsid w:val="008929C5"/>
    <w:rsid w:val="008B2F07"/>
    <w:rsid w:val="009D6DE6"/>
    <w:rsid w:val="00BA4D0B"/>
    <w:rsid w:val="00BF7607"/>
    <w:rsid w:val="00C15DF0"/>
    <w:rsid w:val="00CC1417"/>
    <w:rsid w:val="00DF6084"/>
    <w:rsid w:val="00EF2EEE"/>
    <w:rsid w:val="00F52751"/>
    <w:rsid w:val="00F91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rsid w:val="00BA4D0B"/>
    <w:rPr>
      <w:color w:val="7F7F7F" w:themeColor="text1" w:themeTint="80"/>
      <w:bdr w:val="none" w:sz="0" w:space="0" w:color="auto"/>
      <w:shd w:val="clear" w:color="auto" w:fill="F0F0F0"/>
    </w:rPr>
  </w:style>
  <w:style w:type="paragraph" w:customStyle="1" w:styleId="DFDFEDDEC0C14313B8FB417486D3802F">
    <w:name w:val="DFDFEDDEC0C14313B8FB417486D3802F"/>
  </w:style>
  <w:style w:type="paragraph" w:customStyle="1" w:styleId="EFAAAAE2A5A54AEB9737C6E0705FC7BC">
    <w:name w:val="EFAAAAE2A5A54AEB9737C6E0705FC7B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Electrolux">
      <a:dk1>
        <a:sysClr val="windowText" lastClr="000000"/>
      </a:dk1>
      <a:lt1>
        <a:sysClr val="window" lastClr="FFFFFF"/>
      </a:lt1>
      <a:dk2>
        <a:srgbClr val="041E50"/>
      </a:dk2>
      <a:lt2>
        <a:srgbClr val="EEECE1"/>
      </a:lt2>
      <a:accent1>
        <a:srgbClr val="041E50"/>
      </a:accent1>
      <a:accent2>
        <a:srgbClr val="52284E"/>
      </a:accent2>
      <a:accent3>
        <a:srgbClr val="2ACBD3"/>
      </a:accent3>
      <a:accent4>
        <a:srgbClr val="EB6852"/>
      </a:accent4>
      <a:accent5>
        <a:srgbClr val="009ABF"/>
      </a:accent5>
      <a:accent6>
        <a:srgbClr val="CD5599"/>
      </a:accent6>
      <a:hlink>
        <a:srgbClr val="0000FF"/>
      </a:hlink>
      <a:folHlink>
        <a:srgbClr val="800080"/>
      </a:folHlink>
    </a:clrScheme>
    <a:fontScheme name="Electrolux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ustomForm>
  <Settings>
    <NoControls>6</NoControls>
    <Rows>5</Rows>
    <Columns>2</Columns>
    <Width>102</Width>
  </Settings>
  <Controls>
    <Control>
      <Name>cntTitle</Name>
      <Switch>/2Col</Switch>
      <Type>txt</Type>
      <Position>1_1</Position>
      <Title>Title for the document</Title>
    </Control>
    <Control>
      <Name>cntSubtitle</Name>
      <Switch>/2Col</Switch>
      <Type>txt</Type>
      <Position>2_1</Position>
      <Title>Subtitle</Title>
    </Control>
    <Control>
      <Name>cntInformationSecurityClass</Name>
      <Switch>/2Col</Switch>
      <Type>cbo</Type>
      <Position>3_1</Position>
      <Title>Information Classification *</Title>
    </Control>
    <Control>
      <Name>cntApprovedBy</Name>
      <Switch>/2Col</Switch>
      <Type>txt</Type>
      <Position>4_1</Position>
      <Title>Approved by</Title>
    </Control>
    <Control>
      <Name>cntVersion</Name>
      <Switch>/2Col</Switch>
      <Type>txt</Type>
      <Position>5_1</Position>
      <Title>Version</Title>
    </Control>
  </Controls>
</CustomForm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0D4B1194AF814483CE19D32F96138C" ma:contentTypeVersion="0" ma:contentTypeDescription="Create a new document." ma:contentTypeScope="" ma:versionID="c70176871a155c5295061f3e78cf02b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97625d16b06ea4add190ef61e47417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AAB545A-A45C-4124-8D26-A8E6F5B4935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E436D5A-9524-43E4-A135-D26DCCB944A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7BC25F5-5626-46F6-A9A5-F40B28FA5D0C}">
  <ds:schemaRefs/>
</ds:datastoreItem>
</file>

<file path=customXml/itemProps4.xml><?xml version="1.0" encoding="utf-8"?>
<ds:datastoreItem xmlns:ds="http://schemas.openxmlformats.org/officeDocument/2006/customXml" ds:itemID="{BCB3B8B5-8C87-42A1-9995-63F516CFC0C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4DB459E-CE67-4037-AD9F-35C0780765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Documentation.dotx</Template>
  <TotalTime>401</TotalTime>
  <Pages>20</Pages>
  <Words>1705</Words>
  <Characters>9380</Characters>
  <Application>Microsoft Office Word</Application>
  <DocSecurity>0</DocSecurity>
  <Lines>78</Lines>
  <Paragraphs>22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Hermel</dc:creator>
  <cp:keywords/>
  <dc:description/>
  <cp:lastModifiedBy>Florian Hermel</cp:lastModifiedBy>
  <cp:revision>9</cp:revision>
  <dcterms:created xsi:type="dcterms:W3CDTF">2020-12-21T07:48:00Z</dcterms:created>
  <dcterms:modified xsi:type="dcterms:W3CDTF">2022-04-11T13:11:00Z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77eab6e-04c6-4822-9252-98ab9f25736b_Enabled">
    <vt:lpwstr>True</vt:lpwstr>
  </property>
  <property fmtid="{D5CDD505-2E9C-101B-9397-08002B2CF9AE}" pid="3" name="MSIP_Label_477eab6e-04c6-4822-9252-98ab9f25736b_SiteId">
    <vt:lpwstr>d2007bef-127d-4591-97ac-10d72fe28031</vt:lpwstr>
  </property>
  <property fmtid="{D5CDD505-2E9C-101B-9397-08002B2CF9AE}" pid="4" name="MSIP_Label_477eab6e-04c6-4822-9252-98ab9f25736b_Owner">
    <vt:lpwstr>florian.hermel@electrolux.com</vt:lpwstr>
  </property>
  <property fmtid="{D5CDD505-2E9C-101B-9397-08002B2CF9AE}" pid="5" name="MSIP_Label_477eab6e-04c6-4822-9252-98ab9f25736b_SetDate">
    <vt:lpwstr>2020-11-09T14:13:58.2428029Z</vt:lpwstr>
  </property>
  <property fmtid="{D5CDD505-2E9C-101B-9397-08002B2CF9AE}" pid="6" name="MSIP_Label_477eab6e-04c6-4822-9252-98ab9f25736b_Name">
    <vt:lpwstr>Internal</vt:lpwstr>
  </property>
  <property fmtid="{D5CDD505-2E9C-101B-9397-08002B2CF9AE}" pid="7" name="MSIP_Label_477eab6e-04c6-4822-9252-98ab9f25736b_Application">
    <vt:lpwstr>Microsoft Azure Information Protection</vt:lpwstr>
  </property>
  <property fmtid="{D5CDD505-2E9C-101B-9397-08002B2CF9AE}" pid="8" name="MSIP_Label_477eab6e-04c6-4822-9252-98ab9f25736b_ActionId">
    <vt:lpwstr>a93b44d9-6bf1-40ca-b6f9-3aa0ca8a77da</vt:lpwstr>
  </property>
  <property fmtid="{D5CDD505-2E9C-101B-9397-08002B2CF9AE}" pid="9" name="MSIP_Label_477eab6e-04c6-4822-9252-98ab9f25736b_Extended_MSFT_Method">
    <vt:lpwstr>Automatic</vt:lpwstr>
  </property>
  <property fmtid="{D5CDD505-2E9C-101B-9397-08002B2CF9AE}" pid="10" name="Sensitivity">
    <vt:lpwstr>Internal</vt:lpwstr>
  </property>
  <property fmtid="{D5CDD505-2E9C-101B-9397-08002B2CF9AE}" pid="11" name="ContentTypeId">
    <vt:lpwstr>0x0101007D0D4B1194AF814483CE19D32F96138C</vt:lpwstr>
  </property>
</Properties>
</file>